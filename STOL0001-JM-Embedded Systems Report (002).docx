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w:body>
    <w:p w14:paraId="3F8D1712" w14:textId="22283F80" w:rsidR="00C6554A" w:rsidRPr="008B5277" w:rsidRDefault="008012FF" w:rsidP="00151E41">
      <w:pPr>
        <w:pStyle w:val="Photo"/>
      </w:pPr>
      <w:bookmarkStart w:id="0" w:name="_Toc321147149"/>
      <w:bookmarkStart w:id="1" w:name="_Toc318188227"/>
      <w:bookmarkStart w:id="2" w:name="_Toc318188327"/>
      <w:bookmarkStart w:id="3" w:name="_Toc318189312"/>
      <w:bookmarkStart w:id="4" w:name="_Toc321147011"/>
      <w:r>
        <w:t xml:space="preserve">  </w:t>
      </w:r>
      <w:r w:rsidR="002554CD" w:rsidRPr="008B5277">
        <w:rPr>
          <w:noProof/>
        </w:rPr>
        <w:drawing>
          <wp:inline distT="0" distB="0" distL="0" distR="0" wp14:anchorId="7114A198" wp14:editId="3F882D4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22BAE1B0" w14:textId="759859D0" w:rsidR="00C6554A" w:rsidRDefault="00A43DF0" w:rsidP="00151E41">
      <w:pPr>
        <w:pStyle w:val="Title"/>
      </w:pPr>
      <w:r>
        <w:t>Embedded Systems</w:t>
      </w:r>
    </w:p>
    <w:p w14:paraId="7670CFBC" w14:textId="38E4423A" w:rsidR="00C6554A" w:rsidRPr="00D5413C" w:rsidRDefault="00A43DF0" w:rsidP="00151E41">
      <w:pPr>
        <w:pStyle w:val="Subtitle"/>
      </w:pPr>
      <w:r>
        <w:t xml:space="preserve">Sound to light </w:t>
      </w:r>
    </w:p>
    <w:p w14:paraId="071C477C" w14:textId="74DB8339" w:rsidR="000E5C9B" w:rsidRDefault="00A43DF0" w:rsidP="00151E41">
      <w:pPr>
        <w:pStyle w:val="ContactInfo"/>
      </w:pPr>
      <w:r>
        <w:t>Joseph Morritt</w:t>
      </w:r>
      <w:r w:rsidR="00C6554A">
        <w:t xml:space="preserve"> | </w:t>
      </w:r>
      <w:sdt>
        <w:sdtPr>
          <w:alias w:val="Course Title:"/>
          <w:tag w:val="Course Title:"/>
          <w:id w:val="-1824112714"/>
          <w:placeholder>
            <w:docPart w:val="C3052E6B557A4E04B96756E8C0F68F6C"/>
          </w:placeholder>
          <w:temporary/>
          <w:showingPlcHdr/>
          <w15:appearance w15:val="hidden"/>
        </w:sdtPr>
        <w:sdtEndPr/>
        <w:sdtContent>
          <w:r w:rsidR="00C6554A">
            <w:t>Course Title</w:t>
          </w:r>
        </w:sdtContent>
      </w:sdt>
      <w:r w:rsidR="00C6554A">
        <w:t xml:space="preserve"> |</w:t>
      </w:r>
      <w:r w:rsidR="00C6554A" w:rsidRPr="00D5413C">
        <w:t xml:space="preserve"> </w:t>
      </w:r>
      <w:r w:rsidR="00036501">
        <w:fldChar w:fldCharType="begin"/>
      </w:r>
      <w:r w:rsidR="00036501">
        <w:instrText xml:space="preserve"> DATE  \@ "M/d/yy"  \* MERGEFORMAT </w:instrText>
      </w:r>
      <w:r w:rsidR="00036501">
        <w:fldChar w:fldCharType="separate"/>
      </w:r>
      <w:r w:rsidR="00036501">
        <w:rPr>
          <w:noProof/>
        </w:rPr>
        <w:t>2/25/20</w:t>
      </w:r>
      <w:r w:rsidR="00036501">
        <w:fldChar w:fldCharType="end"/>
      </w:r>
    </w:p>
    <w:p w14:paraId="61568C77" w14:textId="4AB8551D" w:rsidR="000E5C9B" w:rsidRDefault="000E5C9B" w:rsidP="00151E41">
      <w:pPr>
        <w:pStyle w:val="ContactInfo"/>
      </w:pPr>
      <w:r>
        <w:rPr>
          <w:noProof/>
        </w:rPr>
        <mc:AlternateContent>
          <mc:Choice Requires="wps">
            <w:drawing>
              <wp:anchor distT="0" distB="0" distL="114300" distR="114300" simplePos="0" relativeHeight="251667456" behindDoc="0" locked="0" layoutInCell="1" allowOverlap="1" wp14:anchorId="1CA61E17" wp14:editId="6E8A3F3D">
                <wp:simplePos x="0" y="0"/>
                <wp:positionH relativeFrom="margin">
                  <wp:align>center</wp:align>
                </wp:positionH>
                <wp:positionV relativeFrom="paragraph">
                  <wp:posOffset>146050</wp:posOffset>
                </wp:positionV>
                <wp:extent cx="8382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838200" cy="3810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07542" id="Rectangle 21" o:spid="_x0000_s1026" style="position:absolute;margin-left:0;margin-top:11.5pt;width:66pt;height:30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" fillcolor="white [3201]" strokecolor="black [3200]" strokeweight=".25pt">
                <w10:wrap anchorx="margin"/>
              </v:rect>
            </w:pict>
          </mc:Fallback>
        </mc:AlternateContent>
      </w:r>
    </w:p>
    <w:p w14:paraId="60DE6558" w14:textId="34133EA2" w:rsidR="00C6554A" w:rsidRDefault="000E5C9B" w:rsidP="000E5C9B">
      <w:pPr>
        <w:pStyle w:val="ContactInfo"/>
        <w:ind w:left="2880"/>
        <w:jc w:val="left"/>
      </w:pPr>
      <w:r>
        <w:t>Sign</w:t>
      </w:r>
      <w:r w:rsidR="00C6554A">
        <w:br w:type="page"/>
      </w:r>
    </w:p>
    <w:sdt>
      <w:sdtPr>
        <w:rPr>
          <w:rFonts w:asciiTheme="minorHAnsi" w:eastAsiaTheme="minorHAnsi" w:hAnsiTheme="minorHAnsi" w:cstheme="minorBidi"/>
          <w:color w:val="595959" w:themeColor="text1" w:themeTint="A6"/>
          <w:sz w:val="22"/>
          <w:szCs w:val="22"/>
        </w:rPr>
        <w:id w:val="1329869692"/>
        <w:docPartObj>
          <w:docPartGallery w:val="Table of Contents"/>
          <w:docPartUnique/>
        </w:docPartObj>
      </w:sdtPr>
      <w:sdtEndPr>
        <w:rPr>
          <w:rFonts w:ascii="LM Roman 12" w:hAnsi="LM Roman 12"/>
          <w:noProof/>
        </w:rPr>
      </w:sdtEndPr>
      <w:sdtContent>
        <w:p w14:paraId="7DEF92E1" w14:textId="33A6F8C4" w:rsidR="00A43DF0" w:rsidRDefault="00A43DF0" w:rsidP="00151E41">
          <w:pPr>
            <w:pStyle w:val="TOCHeading"/>
          </w:pPr>
          <w:r>
            <w:t>Table of Contents</w:t>
          </w:r>
        </w:p>
        <w:p w14:paraId="76E08CCA" w14:textId="53794FE9" w:rsidR="003169DC" w:rsidRDefault="00A43DF0">
          <w:pPr>
            <w:pStyle w:val="TOC1"/>
            <w:tabs>
              <w:tab w:val="right" w:leader="dot" w:pos="8630"/>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33512809" w:history="1">
            <w:r w:rsidR="003169DC" w:rsidRPr="00AF1A8B">
              <w:rPr>
                <w:rStyle w:val="Hyperlink"/>
                <w:noProof/>
              </w:rPr>
              <w:t>Abstract</w:t>
            </w:r>
            <w:r w:rsidR="003169DC">
              <w:rPr>
                <w:noProof/>
                <w:webHidden/>
              </w:rPr>
              <w:tab/>
            </w:r>
            <w:r w:rsidR="003169DC">
              <w:rPr>
                <w:noProof/>
                <w:webHidden/>
              </w:rPr>
              <w:fldChar w:fldCharType="begin"/>
            </w:r>
            <w:r w:rsidR="003169DC">
              <w:rPr>
                <w:noProof/>
                <w:webHidden/>
              </w:rPr>
              <w:instrText xml:space="preserve"> PAGEREF _Toc33512809 \h </w:instrText>
            </w:r>
            <w:r w:rsidR="003169DC">
              <w:rPr>
                <w:noProof/>
                <w:webHidden/>
              </w:rPr>
            </w:r>
            <w:r w:rsidR="003169DC">
              <w:rPr>
                <w:noProof/>
                <w:webHidden/>
              </w:rPr>
              <w:fldChar w:fldCharType="separate"/>
            </w:r>
            <w:r w:rsidR="003169DC">
              <w:rPr>
                <w:noProof/>
                <w:webHidden/>
              </w:rPr>
              <w:t>2</w:t>
            </w:r>
            <w:r w:rsidR="003169DC">
              <w:rPr>
                <w:noProof/>
                <w:webHidden/>
              </w:rPr>
              <w:fldChar w:fldCharType="end"/>
            </w:r>
          </w:hyperlink>
        </w:p>
        <w:p w14:paraId="1F861C44" w14:textId="21075DA0" w:rsidR="003169DC" w:rsidRDefault="003169DC">
          <w:pPr>
            <w:pStyle w:val="TOC1"/>
            <w:tabs>
              <w:tab w:val="right" w:leader="dot" w:pos="8630"/>
            </w:tabs>
            <w:rPr>
              <w:rFonts w:asciiTheme="minorHAnsi" w:eastAsiaTheme="minorEastAsia" w:hAnsiTheme="minorHAnsi"/>
              <w:noProof/>
              <w:color w:val="auto"/>
              <w:lang w:val="en-GB" w:eastAsia="en-GB"/>
            </w:rPr>
          </w:pPr>
          <w:hyperlink w:anchor="_Toc33512810" w:history="1">
            <w:r w:rsidRPr="00AF1A8B">
              <w:rPr>
                <w:rStyle w:val="Hyperlink"/>
                <w:noProof/>
              </w:rPr>
              <w:t>Project plan</w:t>
            </w:r>
            <w:r>
              <w:rPr>
                <w:noProof/>
                <w:webHidden/>
              </w:rPr>
              <w:tab/>
            </w:r>
            <w:r>
              <w:rPr>
                <w:noProof/>
                <w:webHidden/>
              </w:rPr>
              <w:fldChar w:fldCharType="begin"/>
            </w:r>
            <w:r>
              <w:rPr>
                <w:noProof/>
                <w:webHidden/>
              </w:rPr>
              <w:instrText xml:space="preserve"> PAGEREF _Toc33512810 \h </w:instrText>
            </w:r>
            <w:r>
              <w:rPr>
                <w:noProof/>
                <w:webHidden/>
              </w:rPr>
            </w:r>
            <w:r>
              <w:rPr>
                <w:noProof/>
                <w:webHidden/>
              </w:rPr>
              <w:fldChar w:fldCharType="separate"/>
            </w:r>
            <w:r>
              <w:rPr>
                <w:noProof/>
                <w:webHidden/>
              </w:rPr>
              <w:t>3</w:t>
            </w:r>
            <w:r>
              <w:rPr>
                <w:noProof/>
                <w:webHidden/>
              </w:rPr>
              <w:fldChar w:fldCharType="end"/>
            </w:r>
          </w:hyperlink>
        </w:p>
        <w:p w14:paraId="76F73258" w14:textId="15EA55BE"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11" w:history="1">
            <w:r w:rsidRPr="00AF1A8B">
              <w:rPr>
                <w:rStyle w:val="Hyperlink"/>
                <w:noProof/>
              </w:rPr>
              <w:t>Project Plan map</w:t>
            </w:r>
            <w:r>
              <w:rPr>
                <w:noProof/>
                <w:webHidden/>
              </w:rPr>
              <w:tab/>
            </w:r>
            <w:r>
              <w:rPr>
                <w:noProof/>
                <w:webHidden/>
              </w:rPr>
              <w:fldChar w:fldCharType="begin"/>
            </w:r>
            <w:r>
              <w:rPr>
                <w:noProof/>
                <w:webHidden/>
              </w:rPr>
              <w:instrText xml:space="preserve"> PAGEREF _Toc33512811 \h </w:instrText>
            </w:r>
            <w:r>
              <w:rPr>
                <w:noProof/>
                <w:webHidden/>
              </w:rPr>
            </w:r>
            <w:r>
              <w:rPr>
                <w:noProof/>
                <w:webHidden/>
              </w:rPr>
              <w:fldChar w:fldCharType="separate"/>
            </w:r>
            <w:r>
              <w:rPr>
                <w:noProof/>
                <w:webHidden/>
              </w:rPr>
              <w:t>4</w:t>
            </w:r>
            <w:r>
              <w:rPr>
                <w:noProof/>
                <w:webHidden/>
              </w:rPr>
              <w:fldChar w:fldCharType="end"/>
            </w:r>
          </w:hyperlink>
        </w:p>
        <w:p w14:paraId="04534B6A" w14:textId="715DF615"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12" w:history="1">
            <w:r w:rsidRPr="00AF1A8B">
              <w:rPr>
                <w:rStyle w:val="Hyperlink"/>
                <w:noProof/>
              </w:rPr>
              <w:t>Project Specification</w:t>
            </w:r>
            <w:r>
              <w:rPr>
                <w:noProof/>
                <w:webHidden/>
              </w:rPr>
              <w:tab/>
            </w:r>
            <w:r>
              <w:rPr>
                <w:noProof/>
                <w:webHidden/>
              </w:rPr>
              <w:fldChar w:fldCharType="begin"/>
            </w:r>
            <w:r>
              <w:rPr>
                <w:noProof/>
                <w:webHidden/>
              </w:rPr>
              <w:instrText xml:space="preserve"> PAGEREF _Toc33512812 \h </w:instrText>
            </w:r>
            <w:r>
              <w:rPr>
                <w:noProof/>
                <w:webHidden/>
              </w:rPr>
            </w:r>
            <w:r>
              <w:rPr>
                <w:noProof/>
                <w:webHidden/>
              </w:rPr>
              <w:fldChar w:fldCharType="separate"/>
            </w:r>
            <w:r>
              <w:rPr>
                <w:noProof/>
                <w:webHidden/>
              </w:rPr>
              <w:t>6</w:t>
            </w:r>
            <w:r>
              <w:rPr>
                <w:noProof/>
                <w:webHidden/>
              </w:rPr>
              <w:fldChar w:fldCharType="end"/>
            </w:r>
          </w:hyperlink>
        </w:p>
        <w:p w14:paraId="0A80D549" w14:textId="65C2B3ED"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13" w:history="1">
            <w:r w:rsidRPr="00AF1A8B">
              <w:rPr>
                <w:rStyle w:val="Hyperlink"/>
                <w:noProof/>
              </w:rPr>
              <w:t>Circuit plan</w:t>
            </w:r>
            <w:r>
              <w:rPr>
                <w:noProof/>
                <w:webHidden/>
              </w:rPr>
              <w:tab/>
            </w:r>
            <w:r>
              <w:rPr>
                <w:noProof/>
                <w:webHidden/>
              </w:rPr>
              <w:fldChar w:fldCharType="begin"/>
            </w:r>
            <w:r>
              <w:rPr>
                <w:noProof/>
                <w:webHidden/>
              </w:rPr>
              <w:instrText xml:space="preserve"> PAGEREF _Toc33512813 \h </w:instrText>
            </w:r>
            <w:r>
              <w:rPr>
                <w:noProof/>
                <w:webHidden/>
              </w:rPr>
            </w:r>
            <w:r>
              <w:rPr>
                <w:noProof/>
                <w:webHidden/>
              </w:rPr>
              <w:fldChar w:fldCharType="separate"/>
            </w:r>
            <w:r>
              <w:rPr>
                <w:noProof/>
                <w:webHidden/>
              </w:rPr>
              <w:t>7</w:t>
            </w:r>
            <w:r>
              <w:rPr>
                <w:noProof/>
                <w:webHidden/>
              </w:rPr>
              <w:fldChar w:fldCharType="end"/>
            </w:r>
          </w:hyperlink>
        </w:p>
        <w:p w14:paraId="0B8318B4" w14:textId="506077E4"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14" w:history="1">
            <w:r w:rsidRPr="00AF1A8B">
              <w:rPr>
                <w:rStyle w:val="Hyperlink"/>
                <w:noProof/>
              </w:rPr>
              <w:t>Preamp</w:t>
            </w:r>
            <w:r>
              <w:rPr>
                <w:noProof/>
                <w:webHidden/>
              </w:rPr>
              <w:tab/>
            </w:r>
            <w:r>
              <w:rPr>
                <w:noProof/>
                <w:webHidden/>
              </w:rPr>
              <w:fldChar w:fldCharType="begin"/>
            </w:r>
            <w:r>
              <w:rPr>
                <w:noProof/>
                <w:webHidden/>
              </w:rPr>
              <w:instrText xml:space="preserve"> PAGEREF _Toc33512814 \h </w:instrText>
            </w:r>
            <w:r>
              <w:rPr>
                <w:noProof/>
                <w:webHidden/>
              </w:rPr>
            </w:r>
            <w:r>
              <w:rPr>
                <w:noProof/>
                <w:webHidden/>
              </w:rPr>
              <w:fldChar w:fldCharType="separate"/>
            </w:r>
            <w:r>
              <w:rPr>
                <w:noProof/>
                <w:webHidden/>
              </w:rPr>
              <w:t>7</w:t>
            </w:r>
            <w:r>
              <w:rPr>
                <w:noProof/>
                <w:webHidden/>
              </w:rPr>
              <w:fldChar w:fldCharType="end"/>
            </w:r>
          </w:hyperlink>
        </w:p>
        <w:p w14:paraId="3F577A4C" w14:textId="1425A99D"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15" w:history="1">
            <w:r w:rsidRPr="00AF1A8B">
              <w:rPr>
                <w:rStyle w:val="Hyperlink"/>
                <w:noProof/>
              </w:rPr>
              <w:t>Level shifter</w:t>
            </w:r>
            <w:r>
              <w:rPr>
                <w:noProof/>
                <w:webHidden/>
              </w:rPr>
              <w:tab/>
            </w:r>
            <w:r>
              <w:rPr>
                <w:noProof/>
                <w:webHidden/>
              </w:rPr>
              <w:fldChar w:fldCharType="begin"/>
            </w:r>
            <w:r>
              <w:rPr>
                <w:noProof/>
                <w:webHidden/>
              </w:rPr>
              <w:instrText xml:space="preserve"> PAGEREF _Toc33512815 \h </w:instrText>
            </w:r>
            <w:r>
              <w:rPr>
                <w:noProof/>
                <w:webHidden/>
              </w:rPr>
            </w:r>
            <w:r>
              <w:rPr>
                <w:noProof/>
                <w:webHidden/>
              </w:rPr>
              <w:fldChar w:fldCharType="separate"/>
            </w:r>
            <w:r>
              <w:rPr>
                <w:noProof/>
                <w:webHidden/>
              </w:rPr>
              <w:t>8</w:t>
            </w:r>
            <w:r>
              <w:rPr>
                <w:noProof/>
                <w:webHidden/>
              </w:rPr>
              <w:fldChar w:fldCharType="end"/>
            </w:r>
          </w:hyperlink>
        </w:p>
        <w:p w14:paraId="19FB8556" w14:textId="650F6B41"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16" w:history="1">
            <w:r w:rsidRPr="00AF1A8B">
              <w:rPr>
                <w:rStyle w:val="Hyperlink"/>
                <w:noProof/>
              </w:rPr>
              <w:t>Pre-Alpha Testing 1.0</w:t>
            </w:r>
            <w:r>
              <w:rPr>
                <w:noProof/>
                <w:webHidden/>
              </w:rPr>
              <w:tab/>
            </w:r>
            <w:r>
              <w:rPr>
                <w:noProof/>
                <w:webHidden/>
              </w:rPr>
              <w:fldChar w:fldCharType="begin"/>
            </w:r>
            <w:r>
              <w:rPr>
                <w:noProof/>
                <w:webHidden/>
              </w:rPr>
              <w:instrText xml:space="preserve"> PAGEREF _Toc33512816 \h </w:instrText>
            </w:r>
            <w:r>
              <w:rPr>
                <w:noProof/>
                <w:webHidden/>
              </w:rPr>
            </w:r>
            <w:r>
              <w:rPr>
                <w:noProof/>
                <w:webHidden/>
              </w:rPr>
              <w:fldChar w:fldCharType="separate"/>
            </w:r>
            <w:r>
              <w:rPr>
                <w:noProof/>
                <w:webHidden/>
              </w:rPr>
              <w:t>9</w:t>
            </w:r>
            <w:r>
              <w:rPr>
                <w:noProof/>
                <w:webHidden/>
              </w:rPr>
              <w:fldChar w:fldCharType="end"/>
            </w:r>
          </w:hyperlink>
        </w:p>
        <w:p w14:paraId="6136F1E8" w14:textId="5C7C4DEF"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17" w:history="1">
            <w:r w:rsidRPr="00AF1A8B">
              <w:rPr>
                <w:rStyle w:val="Hyperlink"/>
                <w:noProof/>
              </w:rPr>
              <w:t>Peak</w:t>
            </w:r>
            <w:r>
              <w:rPr>
                <w:noProof/>
                <w:webHidden/>
              </w:rPr>
              <w:tab/>
            </w:r>
            <w:r>
              <w:rPr>
                <w:noProof/>
                <w:webHidden/>
              </w:rPr>
              <w:fldChar w:fldCharType="begin"/>
            </w:r>
            <w:r>
              <w:rPr>
                <w:noProof/>
                <w:webHidden/>
              </w:rPr>
              <w:instrText xml:space="preserve"> PAGEREF _Toc33512817 \h </w:instrText>
            </w:r>
            <w:r>
              <w:rPr>
                <w:noProof/>
                <w:webHidden/>
              </w:rPr>
            </w:r>
            <w:r>
              <w:rPr>
                <w:noProof/>
                <w:webHidden/>
              </w:rPr>
              <w:fldChar w:fldCharType="separate"/>
            </w:r>
            <w:r>
              <w:rPr>
                <w:noProof/>
                <w:webHidden/>
              </w:rPr>
              <w:t>9</w:t>
            </w:r>
            <w:r>
              <w:rPr>
                <w:noProof/>
                <w:webHidden/>
              </w:rPr>
              <w:fldChar w:fldCharType="end"/>
            </w:r>
          </w:hyperlink>
        </w:p>
        <w:p w14:paraId="13EB3DEE" w14:textId="76D40672"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18" w:history="1">
            <w:r w:rsidRPr="00AF1A8B">
              <w:rPr>
                <w:rStyle w:val="Hyperlink"/>
                <w:noProof/>
              </w:rPr>
              <w:t>Peak detector.</w:t>
            </w:r>
            <w:r>
              <w:rPr>
                <w:noProof/>
                <w:webHidden/>
              </w:rPr>
              <w:tab/>
            </w:r>
            <w:r>
              <w:rPr>
                <w:noProof/>
                <w:webHidden/>
              </w:rPr>
              <w:fldChar w:fldCharType="begin"/>
            </w:r>
            <w:r>
              <w:rPr>
                <w:noProof/>
                <w:webHidden/>
              </w:rPr>
              <w:instrText xml:space="preserve"> PAGEREF _Toc33512818 \h </w:instrText>
            </w:r>
            <w:r>
              <w:rPr>
                <w:noProof/>
                <w:webHidden/>
              </w:rPr>
            </w:r>
            <w:r>
              <w:rPr>
                <w:noProof/>
                <w:webHidden/>
              </w:rPr>
              <w:fldChar w:fldCharType="separate"/>
            </w:r>
            <w:r>
              <w:rPr>
                <w:noProof/>
                <w:webHidden/>
              </w:rPr>
              <w:t>12</w:t>
            </w:r>
            <w:r>
              <w:rPr>
                <w:noProof/>
                <w:webHidden/>
              </w:rPr>
              <w:fldChar w:fldCharType="end"/>
            </w:r>
          </w:hyperlink>
        </w:p>
        <w:p w14:paraId="42B39579" w14:textId="66DB7394"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19" w:history="1">
            <w:r w:rsidRPr="00AF1A8B">
              <w:rPr>
                <w:rStyle w:val="Hyperlink"/>
                <w:noProof/>
              </w:rPr>
              <w:t>Circuit Plan Continued</w:t>
            </w:r>
            <w:r>
              <w:rPr>
                <w:noProof/>
                <w:webHidden/>
              </w:rPr>
              <w:tab/>
            </w:r>
            <w:r>
              <w:rPr>
                <w:noProof/>
                <w:webHidden/>
              </w:rPr>
              <w:fldChar w:fldCharType="begin"/>
            </w:r>
            <w:r>
              <w:rPr>
                <w:noProof/>
                <w:webHidden/>
              </w:rPr>
              <w:instrText xml:space="preserve"> PAGEREF _Toc33512819 \h </w:instrText>
            </w:r>
            <w:r>
              <w:rPr>
                <w:noProof/>
                <w:webHidden/>
              </w:rPr>
            </w:r>
            <w:r>
              <w:rPr>
                <w:noProof/>
                <w:webHidden/>
              </w:rPr>
              <w:fldChar w:fldCharType="separate"/>
            </w:r>
            <w:r>
              <w:rPr>
                <w:noProof/>
                <w:webHidden/>
              </w:rPr>
              <w:t>14</w:t>
            </w:r>
            <w:r>
              <w:rPr>
                <w:noProof/>
                <w:webHidden/>
              </w:rPr>
              <w:fldChar w:fldCharType="end"/>
            </w:r>
          </w:hyperlink>
        </w:p>
        <w:p w14:paraId="7E7A1DC4" w14:textId="33E0AB7A"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20" w:history="1">
            <w:r w:rsidRPr="00AF1A8B">
              <w:rPr>
                <w:rStyle w:val="Hyperlink"/>
                <w:noProof/>
              </w:rPr>
              <w:t>+5V Supply.</w:t>
            </w:r>
            <w:r>
              <w:rPr>
                <w:noProof/>
                <w:webHidden/>
              </w:rPr>
              <w:tab/>
            </w:r>
            <w:r>
              <w:rPr>
                <w:noProof/>
                <w:webHidden/>
              </w:rPr>
              <w:fldChar w:fldCharType="begin"/>
            </w:r>
            <w:r>
              <w:rPr>
                <w:noProof/>
                <w:webHidden/>
              </w:rPr>
              <w:instrText xml:space="preserve"> PAGEREF _Toc33512820 \h </w:instrText>
            </w:r>
            <w:r>
              <w:rPr>
                <w:noProof/>
                <w:webHidden/>
              </w:rPr>
            </w:r>
            <w:r>
              <w:rPr>
                <w:noProof/>
                <w:webHidden/>
              </w:rPr>
              <w:fldChar w:fldCharType="separate"/>
            </w:r>
            <w:r>
              <w:rPr>
                <w:noProof/>
                <w:webHidden/>
              </w:rPr>
              <w:t>16</w:t>
            </w:r>
            <w:r>
              <w:rPr>
                <w:noProof/>
                <w:webHidden/>
              </w:rPr>
              <w:fldChar w:fldCharType="end"/>
            </w:r>
          </w:hyperlink>
        </w:p>
        <w:p w14:paraId="2DD4EE1A" w14:textId="5CD43504"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21" w:history="1">
            <w:r w:rsidRPr="00AF1A8B">
              <w:rPr>
                <w:rStyle w:val="Hyperlink"/>
                <w:noProof/>
              </w:rPr>
              <w:t>+5V Regulator design</w:t>
            </w:r>
            <w:r>
              <w:rPr>
                <w:noProof/>
                <w:webHidden/>
              </w:rPr>
              <w:tab/>
            </w:r>
            <w:r>
              <w:rPr>
                <w:noProof/>
                <w:webHidden/>
              </w:rPr>
              <w:fldChar w:fldCharType="begin"/>
            </w:r>
            <w:r>
              <w:rPr>
                <w:noProof/>
                <w:webHidden/>
              </w:rPr>
              <w:instrText xml:space="preserve"> PAGEREF _Toc33512821 \h </w:instrText>
            </w:r>
            <w:r>
              <w:rPr>
                <w:noProof/>
                <w:webHidden/>
              </w:rPr>
            </w:r>
            <w:r>
              <w:rPr>
                <w:noProof/>
                <w:webHidden/>
              </w:rPr>
              <w:fldChar w:fldCharType="separate"/>
            </w:r>
            <w:r>
              <w:rPr>
                <w:noProof/>
                <w:webHidden/>
              </w:rPr>
              <w:t>16</w:t>
            </w:r>
            <w:r>
              <w:rPr>
                <w:noProof/>
                <w:webHidden/>
              </w:rPr>
              <w:fldChar w:fldCharType="end"/>
            </w:r>
          </w:hyperlink>
        </w:p>
        <w:p w14:paraId="5CBF25B3" w14:textId="64DF7C12"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22" w:history="1">
            <w:r w:rsidRPr="00AF1A8B">
              <w:rPr>
                <w:rStyle w:val="Hyperlink"/>
                <w:noProof/>
              </w:rPr>
              <w:t>Schematic</w:t>
            </w:r>
            <w:r>
              <w:rPr>
                <w:noProof/>
                <w:webHidden/>
              </w:rPr>
              <w:tab/>
            </w:r>
            <w:r>
              <w:rPr>
                <w:noProof/>
                <w:webHidden/>
              </w:rPr>
              <w:fldChar w:fldCharType="begin"/>
            </w:r>
            <w:r>
              <w:rPr>
                <w:noProof/>
                <w:webHidden/>
              </w:rPr>
              <w:instrText xml:space="preserve"> PAGEREF _Toc33512822 \h </w:instrText>
            </w:r>
            <w:r>
              <w:rPr>
                <w:noProof/>
                <w:webHidden/>
              </w:rPr>
            </w:r>
            <w:r>
              <w:rPr>
                <w:noProof/>
                <w:webHidden/>
              </w:rPr>
              <w:fldChar w:fldCharType="separate"/>
            </w:r>
            <w:r>
              <w:rPr>
                <w:noProof/>
                <w:webHidden/>
              </w:rPr>
              <w:t>18</w:t>
            </w:r>
            <w:r>
              <w:rPr>
                <w:noProof/>
                <w:webHidden/>
              </w:rPr>
              <w:fldChar w:fldCharType="end"/>
            </w:r>
          </w:hyperlink>
        </w:p>
        <w:p w14:paraId="2C161E18" w14:textId="0AA403A7"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23" w:history="1">
            <w:r w:rsidRPr="00AF1A8B">
              <w:rPr>
                <w:rStyle w:val="Hyperlink"/>
                <w:noProof/>
              </w:rPr>
              <w:t>Pre-Alpha Testing 1.2</w:t>
            </w:r>
            <w:r>
              <w:rPr>
                <w:noProof/>
                <w:webHidden/>
              </w:rPr>
              <w:tab/>
            </w:r>
            <w:r>
              <w:rPr>
                <w:noProof/>
                <w:webHidden/>
              </w:rPr>
              <w:fldChar w:fldCharType="begin"/>
            </w:r>
            <w:r>
              <w:rPr>
                <w:noProof/>
                <w:webHidden/>
              </w:rPr>
              <w:instrText xml:space="preserve"> PAGEREF _Toc33512823 \h </w:instrText>
            </w:r>
            <w:r>
              <w:rPr>
                <w:noProof/>
                <w:webHidden/>
              </w:rPr>
            </w:r>
            <w:r>
              <w:rPr>
                <w:noProof/>
                <w:webHidden/>
              </w:rPr>
              <w:fldChar w:fldCharType="separate"/>
            </w:r>
            <w:r>
              <w:rPr>
                <w:noProof/>
                <w:webHidden/>
              </w:rPr>
              <w:t>19</w:t>
            </w:r>
            <w:r>
              <w:rPr>
                <w:noProof/>
                <w:webHidden/>
              </w:rPr>
              <w:fldChar w:fldCharType="end"/>
            </w:r>
          </w:hyperlink>
        </w:p>
        <w:p w14:paraId="678D3EEE" w14:textId="682A35F3"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24" w:history="1">
            <w:r w:rsidRPr="00AF1A8B">
              <w:rPr>
                <w:rStyle w:val="Hyperlink"/>
                <w:noProof/>
              </w:rPr>
              <w:t>Circuit operation</w:t>
            </w:r>
            <w:r>
              <w:rPr>
                <w:noProof/>
                <w:webHidden/>
              </w:rPr>
              <w:tab/>
            </w:r>
            <w:r>
              <w:rPr>
                <w:noProof/>
                <w:webHidden/>
              </w:rPr>
              <w:fldChar w:fldCharType="begin"/>
            </w:r>
            <w:r>
              <w:rPr>
                <w:noProof/>
                <w:webHidden/>
              </w:rPr>
              <w:instrText xml:space="preserve"> PAGEREF _Toc33512824 \h </w:instrText>
            </w:r>
            <w:r>
              <w:rPr>
                <w:noProof/>
                <w:webHidden/>
              </w:rPr>
            </w:r>
            <w:r>
              <w:rPr>
                <w:noProof/>
                <w:webHidden/>
              </w:rPr>
              <w:fldChar w:fldCharType="separate"/>
            </w:r>
            <w:r>
              <w:rPr>
                <w:noProof/>
                <w:webHidden/>
              </w:rPr>
              <w:t>20</w:t>
            </w:r>
            <w:r>
              <w:rPr>
                <w:noProof/>
                <w:webHidden/>
              </w:rPr>
              <w:fldChar w:fldCharType="end"/>
            </w:r>
          </w:hyperlink>
        </w:p>
        <w:p w14:paraId="30B423DA" w14:textId="6A47DF4E"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25" w:history="1">
            <w:r w:rsidRPr="00AF1A8B">
              <w:rPr>
                <w:rStyle w:val="Hyperlink"/>
                <w:noProof/>
              </w:rPr>
              <w:t>Pre-Alpha Testing 1.3</w:t>
            </w:r>
            <w:r>
              <w:rPr>
                <w:noProof/>
                <w:webHidden/>
              </w:rPr>
              <w:tab/>
            </w:r>
            <w:r>
              <w:rPr>
                <w:noProof/>
                <w:webHidden/>
              </w:rPr>
              <w:fldChar w:fldCharType="begin"/>
            </w:r>
            <w:r>
              <w:rPr>
                <w:noProof/>
                <w:webHidden/>
              </w:rPr>
              <w:instrText xml:space="preserve"> PAGEREF _Toc33512825 \h </w:instrText>
            </w:r>
            <w:r>
              <w:rPr>
                <w:noProof/>
                <w:webHidden/>
              </w:rPr>
            </w:r>
            <w:r>
              <w:rPr>
                <w:noProof/>
                <w:webHidden/>
              </w:rPr>
              <w:fldChar w:fldCharType="separate"/>
            </w:r>
            <w:r>
              <w:rPr>
                <w:noProof/>
                <w:webHidden/>
              </w:rPr>
              <w:t>22</w:t>
            </w:r>
            <w:r>
              <w:rPr>
                <w:noProof/>
                <w:webHidden/>
              </w:rPr>
              <w:fldChar w:fldCharType="end"/>
            </w:r>
          </w:hyperlink>
        </w:p>
        <w:p w14:paraId="09D0318C" w14:textId="65268898"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26" w:history="1">
            <w:r w:rsidRPr="00AF1A8B">
              <w:rPr>
                <w:rStyle w:val="Hyperlink"/>
                <w:noProof/>
              </w:rPr>
              <w:t>Testing the 5V supply</w:t>
            </w:r>
            <w:r>
              <w:rPr>
                <w:noProof/>
                <w:webHidden/>
              </w:rPr>
              <w:tab/>
            </w:r>
            <w:r>
              <w:rPr>
                <w:noProof/>
                <w:webHidden/>
              </w:rPr>
              <w:fldChar w:fldCharType="begin"/>
            </w:r>
            <w:r>
              <w:rPr>
                <w:noProof/>
                <w:webHidden/>
              </w:rPr>
              <w:instrText xml:space="preserve"> PAGEREF _Toc33512826 \h </w:instrText>
            </w:r>
            <w:r>
              <w:rPr>
                <w:noProof/>
                <w:webHidden/>
              </w:rPr>
            </w:r>
            <w:r>
              <w:rPr>
                <w:noProof/>
                <w:webHidden/>
              </w:rPr>
              <w:fldChar w:fldCharType="separate"/>
            </w:r>
            <w:r>
              <w:rPr>
                <w:noProof/>
                <w:webHidden/>
              </w:rPr>
              <w:t>22</w:t>
            </w:r>
            <w:r>
              <w:rPr>
                <w:noProof/>
                <w:webHidden/>
              </w:rPr>
              <w:fldChar w:fldCharType="end"/>
            </w:r>
          </w:hyperlink>
        </w:p>
        <w:p w14:paraId="1309890D" w14:textId="52901BBA" w:rsidR="003169DC" w:rsidRDefault="003169DC">
          <w:pPr>
            <w:pStyle w:val="TOC3"/>
            <w:tabs>
              <w:tab w:val="right" w:leader="dot" w:pos="8630"/>
            </w:tabs>
            <w:rPr>
              <w:rFonts w:asciiTheme="minorHAnsi" w:eastAsiaTheme="minorEastAsia" w:hAnsiTheme="minorHAnsi"/>
              <w:noProof/>
              <w:color w:val="auto"/>
              <w:lang w:val="en-GB" w:eastAsia="en-GB"/>
            </w:rPr>
          </w:pPr>
          <w:hyperlink w:anchor="_Toc33512827" w:history="1">
            <w:r w:rsidRPr="00AF1A8B">
              <w:rPr>
                <w:rStyle w:val="Hyperlink"/>
                <w:noProof/>
              </w:rPr>
              <w:t>Testing ADC</w:t>
            </w:r>
            <w:r>
              <w:rPr>
                <w:noProof/>
                <w:webHidden/>
              </w:rPr>
              <w:tab/>
            </w:r>
            <w:r>
              <w:rPr>
                <w:noProof/>
                <w:webHidden/>
              </w:rPr>
              <w:fldChar w:fldCharType="begin"/>
            </w:r>
            <w:r>
              <w:rPr>
                <w:noProof/>
                <w:webHidden/>
              </w:rPr>
              <w:instrText xml:space="preserve"> PAGEREF _Toc33512827 \h </w:instrText>
            </w:r>
            <w:r>
              <w:rPr>
                <w:noProof/>
                <w:webHidden/>
              </w:rPr>
            </w:r>
            <w:r>
              <w:rPr>
                <w:noProof/>
                <w:webHidden/>
              </w:rPr>
              <w:fldChar w:fldCharType="separate"/>
            </w:r>
            <w:r>
              <w:rPr>
                <w:noProof/>
                <w:webHidden/>
              </w:rPr>
              <w:t>22</w:t>
            </w:r>
            <w:r>
              <w:rPr>
                <w:noProof/>
                <w:webHidden/>
              </w:rPr>
              <w:fldChar w:fldCharType="end"/>
            </w:r>
          </w:hyperlink>
        </w:p>
        <w:p w14:paraId="6FDB6C3F" w14:textId="59802174" w:rsidR="003169DC" w:rsidRDefault="003169DC">
          <w:pPr>
            <w:pStyle w:val="TOC2"/>
            <w:tabs>
              <w:tab w:val="right" w:leader="dot" w:pos="8630"/>
            </w:tabs>
            <w:rPr>
              <w:rFonts w:asciiTheme="minorHAnsi" w:eastAsiaTheme="minorEastAsia" w:hAnsiTheme="minorHAnsi"/>
              <w:noProof/>
              <w:color w:val="auto"/>
              <w:lang w:val="en-GB" w:eastAsia="en-GB"/>
            </w:rPr>
          </w:pPr>
          <w:hyperlink w:anchor="_Toc33512828" w:history="1">
            <w:r w:rsidRPr="00AF1A8B">
              <w:rPr>
                <w:rStyle w:val="Hyperlink"/>
                <w:noProof/>
              </w:rPr>
              <w:t>Simulation Test 1.1</w:t>
            </w:r>
            <w:r>
              <w:rPr>
                <w:noProof/>
                <w:webHidden/>
              </w:rPr>
              <w:tab/>
            </w:r>
            <w:r>
              <w:rPr>
                <w:noProof/>
                <w:webHidden/>
              </w:rPr>
              <w:fldChar w:fldCharType="begin"/>
            </w:r>
            <w:r>
              <w:rPr>
                <w:noProof/>
                <w:webHidden/>
              </w:rPr>
              <w:instrText xml:space="preserve"> PAGEREF _Toc33512828 \h </w:instrText>
            </w:r>
            <w:r>
              <w:rPr>
                <w:noProof/>
                <w:webHidden/>
              </w:rPr>
            </w:r>
            <w:r>
              <w:rPr>
                <w:noProof/>
                <w:webHidden/>
              </w:rPr>
              <w:fldChar w:fldCharType="separate"/>
            </w:r>
            <w:r>
              <w:rPr>
                <w:noProof/>
                <w:webHidden/>
              </w:rPr>
              <w:t>23</w:t>
            </w:r>
            <w:r>
              <w:rPr>
                <w:noProof/>
                <w:webHidden/>
              </w:rPr>
              <w:fldChar w:fldCharType="end"/>
            </w:r>
          </w:hyperlink>
        </w:p>
        <w:p w14:paraId="334DCAB6" w14:textId="5A2104DE" w:rsidR="00A43DF0" w:rsidRDefault="00A43DF0" w:rsidP="00151E41">
          <w:r>
            <w:rPr>
              <w:noProof/>
            </w:rPr>
            <w:fldChar w:fldCharType="end"/>
          </w:r>
        </w:p>
      </w:sdtContent>
    </w:sdt>
    <w:p w14:paraId="6CC8B6CC" w14:textId="7BEE2686" w:rsidR="00AB6ECD" w:rsidRDefault="00AB6ECD" w:rsidP="00151E41">
      <w:pPr>
        <w:pStyle w:val="Heading1"/>
      </w:pPr>
    </w:p>
    <w:p w14:paraId="7A48DB9C" w14:textId="581DF677" w:rsidR="00AB6ECD" w:rsidRDefault="00AB6ECD" w:rsidP="00AB6ECD"/>
    <w:p w14:paraId="599FE528" w14:textId="6B19AFC9" w:rsidR="00A43DF0" w:rsidRDefault="00AB6ECD" w:rsidP="00151E41">
      <w:pPr>
        <w:pStyle w:val="Heading1"/>
      </w:pPr>
      <w:bookmarkStart w:id="5" w:name="_Toc33512809"/>
      <w:r>
        <w:lastRenderedPageBreak/>
        <w:t>Abstract</w:t>
      </w:r>
      <w:bookmarkEnd w:id="5"/>
    </w:p>
    <w:p w14:paraId="05D56E33" w14:textId="1C9D8C83" w:rsidR="00A43DF0" w:rsidRDefault="00110DF7" w:rsidP="00AB6ECD">
      <w:r>
        <w:t>T</w:t>
      </w:r>
      <w:r w:rsidR="00452A38">
        <w:t xml:space="preserve">he </w:t>
      </w:r>
      <w:r w:rsidR="00DD3B92">
        <w:t xml:space="preserve">creation of </w:t>
      </w:r>
      <w:r w:rsidR="00452A38">
        <w:t xml:space="preserve"> a sound to light converter </w:t>
      </w:r>
      <w:r w:rsidR="00C90C94">
        <w:t xml:space="preserve">also know as a digital VU meter. </w:t>
      </w:r>
      <w:r w:rsidR="00DD3B92">
        <w:t xml:space="preserve">Is detailed with in the </w:t>
      </w:r>
      <w:r w:rsidR="00272ACF">
        <w:t xml:space="preserve">flowing </w:t>
      </w:r>
      <w:r w:rsidR="00DD3B92">
        <w:t xml:space="preserve">log book it </w:t>
      </w:r>
      <w:r w:rsidR="00D32EF9">
        <w:t>should</w:t>
      </w:r>
      <w:r w:rsidR="00272ACF">
        <w:t xml:space="preserve">. </w:t>
      </w:r>
      <w:r w:rsidR="00381D6C">
        <w:t xml:space="preserve">Counties the </w:t>
      </w:r>
      <w:proofErr w:type="spellStart"/>
      <w:r w:rsidR="00381D6C">
        <w:t>plaing</w:t>
      </w:r>
      <w:proofErr w:type="spellEnd"/>
      <w:r w:rsidR="00381D6C">
        <w:t xml:space="preserve"> , </w:t>
      </w:r>
      <w:r w:rsidR="00FB47F3">
        <w:t>research</w:t>
      </w:r>
      <w:bookmarkStart w:id="6" w:name="_GoBack"/>
      <w:bookmarkEnd w:id="6"/>
      <w:r w:rsidR="00381D6C">
        <w:t xml:space="preserve"> testing </w:t>
      </w:r>
      <w:r w:rsidR="00C90C94">
        <w:t xml:space="preserve"> </w:t>
      </w:r>
    </w:p>
    <w:p w14:paraId="30D13C73" w14:textId="77777777" w:rsidR="00A43DF0" w:rsidRDefault="00A43DF0" w:rsidP="00AB6ECD"/>
    <w:p w14:paraId="7A322531" w14:textId="77777777" w:rsidR="00A43DF0" w:rsidRDefault="00A43DF0" w:rsidP="00AB6ECD"/>
    <w:p w14:paraId="090B7349" w14:textId="77777777" w:rsidR="00A43DF0" w:rsidRDefault="00A43DF0" w:rsidP="00AB6ECD"/>
    <w:p w14:paraId="4FEB09CA" w14:textId="77777777" w:rsidR="00A43DF0" w:rsidRDefault="00A43DF0" w:rsidP="00AB6ECD"/>
    <w:p w14:paraId="5FBECB64" w14:textId="77777777" w:rsidR="00A43DF0" w:rsidRDefault="00A43DF0" w:rsidP="00AB6ECD"/>
    <w:p w14:paraId="152752B5" w14:textId="77777777" w:rsidR="00A43DF0" w:rsidRDefault="00A43DF0" w:rsidP="00AB6ECD"/>
    <w:p w14:paraId="35765904" w14:textId="77777777" w:rsidR="00A43DF0" w:rsidRDefault="00A43DF0" w:rsidP="00AB6ECD"/>
    <w:p w14:paraId="2F882D17" w14:textId="77777777" w:rsidR="00A43DF0" w:rsidRDefault="00A43DF0" w:rsidP="00AB6ECD"/>
    <w:p w14:paraId="48698C7A" w14:textId="77777777" w:rsidR="00A43DF0" w:rsidRDefault="00A43DF0" w:rsidP="00AB6ECD"/>
    <w:p w14:paraId="4DAF5354" w14:textId="77777777" w:rsidR="00A43DF0" w:rsidRDefault="00A43DF0" w:rsidP="00AB6ECD"/>
    <w:p w14:paraId="154C16B8" w14:textId="77777777" w:rsidR="00A43DF0" w:rsidRDefault="00A43DF0" w:rsidP="00AB6ECD"/>
    <w:p w14:paraId="40E35D6E" w14:textId="77777777" w:rsidR="00A43DF0" w:rsidRDefault="00A43DF0" w:rsidP="00AB6ECD"/>
    <w:p w14:paraId="7E42CB4D" w14:textId="77777777" w:rsidR="00A43DF0" w:rsidRDefault="00A43DF0" w:rsidP="00AB6ECD"/>
    <w:p w14:paraId="7C2F3318" w14:textId="77777777" w:rsidR="00A43DF0" w:rsidRDefault="00A43DF0" w:rsidP="00AB6ECD"/>
    <w:p w14:paraId="4E048C7A" w14:textId="77777777" w:rsidR="00A43DF0" w:rsidRDefault="00A43DF0" w:rsidP="00AB6ECD"/>
    <w:p w14:paraId="2719C886" w14:textId="77777777" w:rsidR="00A43DF0" w:rsidRDefault="00A43DF0" w:rsidP="00AB6ECD"/>
    <w:p w14:paraId="4982C9D4" w14:textId="77777777" w:rsidR="00A43DF0" w:rsidRDefault="00A43DF0" w:rsidP="00AB6ECD"/>
    <w:p w14:paraId="593EDF75" w14:textId="39E782EC" w:rsidR="00A43DF0" w:rsidRDefault="00A43DF0" w:rsidP="00AB6ECD"/>
    <w:p w14:paraId="019661D8" w14:textId="77777777" w:rsidR="00567951" w:rsidRDefault="00567951" w:rsidP="00AB6ECD"/>
    <w:p w14:paraId="5A0260D9" w14:textId="77777777" w:rsidR="00A43DF0" w:rsidRDefault="00A43DF0" w:rsidP="00AB6ECD"/>
    <w:p w14:paraId="2B81C0BC" w14:textId="45954F19" w:rsidR="00A43DF0" w:rsidRDefault="00A43DF0" w:rsidP="00A946D3">
      <w:pPr>
        <w:pStyle w:val="Heading1"/>
      </w:pPr>
      <w:bookmarkStart w:id="7" w:name="_Toc33512810"/>
      <w:r w:rsidRPr="00151E41">
        <w:lastRenderedPageBreak/>
        <w:t>Project plan</w:t>
      </w:r>
      <w:bookmarkEnd w:id="7"/>
    </w:p>
    <w:p w14:paraId="4CAB4FE9" w14:textId="0624B693" w:rsidR="00451070" w:rsidRDefault="00451070" w:rsidP="00151E41">
      <w:r>
        <w:t xml:space="preserve">As The project </w:t>
      </w:r>
      <w:r w:rsidR="00A67EAA">
        <w:t xml:space="preserve">is to </w:t>
      </w:r>
      <w:r w:rsidR="003F09B6">
        <w:t>create</w:t>
      </w:r>
      <w:r w:rsidR="00A67EAA">
        <w:t xml:space="preserve"> a sound to light </w:t>
      </w:r>
      <w:r w:rsidR="00412159">
        <w:t>circuit,</w:t>
      </w:r>
      <w:r w:rsidR="00A67EAA">
        <w:t xml:space="preserve"> so for the planning stage I will break the project down in to segments</w:t>
      </w:r>
      <w:r w:rsidR="003F09B6">
        <w:t xml:space="preserve"> and identify what would need to be done within those areas</w:t>
      </w:r>
      <w:r w:rsidR="00A67EAA">
        <w:t xml:space="preserve">. </w:t>
      </w:r>
      <w:r>
        <w:t xml:space="preserve"> </w:t>
      </w:r>
    </w:p>
    <w:p w14:paraId="1926C65F" w14:textId="77777777" w:rsidR="00A67EAA" w:rsidRDefault="00A67EAA" w:rsidP="00151E41">
      <w:r>
        <w:t>Project overview</w:t>
      </w:r>
    </w:p>
    <w:p w14:paraId="0F14AD91" w14:textId="1F1FEB65" w:rsidR="00A67EAA" w:rsidRDefault="00A67EAA" w:rsidP="00151E41">
      <w:r>
        <w:t xml:space="preserve">Electronic circuit </w:t>
      </w:r>
    </w:p>
    <w:p w14:paraId="26965371" w14:textId="194F2930" w:rsidR="00A67EAA" w:rsidRDefault="00A67EAA" w:rsidP="00151E41">
      <w:pPr>
        <w:pStyle w:val="ListParagraph"/>
        <w:numPr>
          <w:ilvl w:val="0"/>
          <w:numId w:val="16"/>
        </w:numPr>
      </w:pPr>
      <w:r>
        <w:t>Input stage circuit</w:t>
      </w:r>
    </w:p>
    <w:p w14:paraId="0CEBC9B1" w14:textId="51A22906" w:rsidR="00A67EAA" w:rsidRDefault="00BE7AED" w:rsidP="00151E41">
      <w:pPr>
        <w:pStyle w:val="ListParagraph"/>
        <w:numPr>
          <w:ilvl w:val="1"/>
          <w:numId w:val="16"/>
        </w:numPr>
      </w:pPr>
      <w:r>
        <w:t>Microphone</w:t>
      </w:r>
    </w:p>
    <w:p w14:paraId="218E7F0A" w14:textId="00BCD7D5" w:rsidR="00A67EAA" w:rsidRDefault="00412159" w:rsidP="00151E41">
      <w:pPr>
        <w:pStyle w:val="ListParagraph"/>
        <w:numPr>
          <w:ilvl w:val="1"/>
          <w:numId w:val="16"/>
        </w:numPr>
      </w:pPr>
      <w:r>
        <w:t>Pre-Amplification</w:t>
      </w:r>
      <w:r w:rsidR="00A67EAA">
        <w:t xml:space="preserve"> </w:t>
      </w:r>
    </w:p>
    <w:p w14:paraId="67B0C2C5" w14:textId="4B845E41" w:rsidR="00412159" w:rsidRDefault="00412159" w:rsidP="00151E41">
      <w:pPr>
        <w:pStyle w:val="ListParagraph"/>
        <w:numPr>
          <w:ilvl w:val="1"/>
          <w:numId w:val="16"/>
        </w:numPr>
      </w:pPr>
      <w:r>
        <w:t>Level shifter</w:t>
      </w:r>
    </w:p>
    <w:p w14:paraId="3020C77E" w14:textId="0F6A5014" w:rsidR="00412159" w:rsidRDefault="004D1FBD" w:rsidP="00151E41">
      <w:pPr>
        <w:pStyle w:val="ListParagraph"/>
        <w:numPr>
          <w:ilvl w:val="1"/>
          <w:numId w:val="16"/>
        </w:numPr>
      </w:pPr>
      <w:r>
        <w:t>Power amp</w:t>
      </w:r>
    </w:p>
    <w:p w14:paraId="7C8ED578" w14:textId="0BC0FB62" w:rsidR="004D1FBD" w:rsidRDefault="004D1FBD" w:rsidP="00151E41">
      <w:pPr>
        <w:pStyle w:val="ListParagraph"/>
        <w:numPr>
          <w:ilvl w:val="1"/>
          <w:numId w:val="16"/>
        </w:numPr>
      </w:pPr>
      <w:r>
        <w:t xml:space="preserve">Peak detector </w:t>
      </w:r>
    </w:p>
    <w:p w14:paraId="1582D97A" w14:textId="057895AE" w:rsidR="00A67EAA" w:rsidRDefault="00A67EAA" w:rsidP="00151E41">
      <w:pPr>
        <w:pStyle w:val="ListParagraph"/>
        <w:numPr>
          <w:ilvl w:val="0"/>
          <w:numId w:val="16"/>
        </w:numPr>
      </w:pPr>
      <w:r>
        <w:t>Pic Microcontroller interfaces</w:t>
      </w:r>
    </w:p>
    <w:p w14:paraId="7E12D4BA" w14:textId="0534DE9D" w:rsidR="004D1FBD" w:rsidRDefault="004D1FBD" w:rsidP="00151E41">
      <w:pPr>
        <w:pStyle w:val="ListParagraph"/>
        <w:numPr>
          <w:ilvl w:val="1"/>
          <w:numId w:val="16"/>
        </w:numPr>
      </w:pPr>
      <w:r>
        <w:t>ADC</w:t>
      </w:r>
    </w:p>
    <w:p w14:paraId="4DE7AD2B" w14:textId="6A5A732A" w:rsidR="00E631D5" w:rsidRDefault="00A67EAA" w:rsidP="00151E41">
      <w:pPr>
        <w:pStyle w:val="ListParagraph"/>
        <w:numPr>
          <w:ilvl w:val="0"/>
          <w:numId w:val="16"/>
        </w:numPr>
      </w:pPr>
      <w:r>
        <w:t xml:space="preserve"> Output stag</w:t>
      </w:r>
      <w:r w:rsidR="00331C4A">
        <w:t>e</w:t>
      </w:r>
    </w:p>
    <w:p w14:paraId="5EA3CDE5" w14:textId="77777777" w:rsidR="00E631D5" w:rsidRDefault="00E631D5" w:rsidP="00151E41">
      <w:pPr>
        <w:pStyle w:val="ListParagraph"/>
        <w:numPr>
          <w:ilvl w:val="1"/>
          <w:numId w:val="16"/>
        </w:numPr>
      </w:pPr>
      <w:r>
        <w:t>DAC</w:t>
      </w:r>
    </w:p>
    <w:p w14:paraId="4D1EA647" w14:textId="77777777" w:rsidR="00E631D5" w:rsidRDefault="00E631D5" w:rsidP="00151E41">
      <w:pPr>
        <w:pStyle w:val="ListParagraph"/>
        <w:numPr>
          <w:ilvl w:val="1"/>
          <w:numId w:val="16"/>
        </w:numPr>
      </w:pPr>
      <w:r>
        <w:t xml:space="preserve">LED Bar </w:t>
      </w:r>
    </w:p>
    <w:p w14:paraId="7F118838" w14:textId="2B00F16B" w:rsidR="00E631D5" w:rsidRDefault="00E631D5" w:rsidP="00151E41">
      <w:pPr>
        <w:pStyle w:val="ListParagraph"/>
        <w:numPr>
          <w:ilvl w:val="1"/>
          <w:numId w:val="16"/>
        </w:numPr>
      </w:pPr>
      <w:r>
        <w:t>Display driver</w:t>
      </w:r>
    </w:p>
    <w:p w14:paraId="5E3A6392" w14:textId="3902B508" w:rsidR="00331C4A" w:rsidRDefault="00331C4A" w:rsidP="00151E41">
      <w:pPr>
        <w:pStyle w:val="ListParagraph"/>
        <w:numPr>
          <w:ilvl w:val="1"/>
          <w:numId w:val="16"/>
        </w:numPr>
      </w:pPr>
      <w:r>
        <w:t>IO extender</w:t>
      </w:r>
    </w:p>
    <w:p w14:paraId="77788D80" w14:textId="18CA6A17" w:rsidR="00E631D5" w:rsidRDefault="00E631D5" w:rsidP="00151E41">
      <w:pPr>
        <w:pStyle w:val="ListParagraph"/>
        <w:numPr>
          <w:ilvl w:val="0"/>
          <w:numId w:val="16"/>
        </w:numPr>
      </w:pPr>
      <w:r>
        <w:t xml:space="preserve">PCB </w:t>
      </w:r>
    </w:p>
    <w:p w14:paraId="2854BDB6" w14:textId="3F68C96B" w:rsidR="00E631D5" w:rsidRDefault="001B5EFE" w:rsidP="00151E41">
      <w:pPr>
        <w:pStyle w:val="ListParagraph"/>
        <w:numPr>
          <w:ilvl w:val="1"/>
          <w:numId w:val="16"/>
        </w:numPr>
      </w:pPr>
      <w:r w:rsidRPr="001B5EFE">
        <w:t>Schematic</w:t>
      </w:r>
      <w:r>
        <w:t xml:space="preserve"> </w:t>
      </w:r>
      <w:r w:rsidR="00B776C2">
        <w:t xml:space="preserve">design </w:t>
      </w:r>
    </w:p>
    <w:p w14:paraId="027561AF" w14:textId="4E44F072" w:rsidR="00B776C2" w:rsidRDefault="00B776C2" w:rsidP="00151E41">
      <w:pPr>
        <w:pStyle w:val="ListParagraph"/>
        <w:numPr>
          <w:ilvl w:val="1"/>
          <w:numId w:val="16"/>
        </w:numPr>
      </w:pPr>
      <w:r>
        <w:t>PCB placements</w:t>
      </w:r>
    </w:p>
    <w:p w14:paraId="33259721" w14:textId="2345ECE9" w:rsidR="001B5EFE" w:rsidRDefault="001B5EFE" w:rsidP="00151E41">
      <w:pPr>
        <w:pStyle w:val="ListParagraph"/>
        <w:numPr>
          <w:ilvl w:val="1"/>
          <w:numId w:val="16"/>
        </w:numPr>
      </w:pPr>
      <w:r w:rsidRPr="001B5EFE">
        <w:t>Components</w:t>
      </w:r>
    </w:p>
    <w:p w14:paraId="734EC202" w14:textId="707232C0" w:rsidR="00A67EAA" w:rsidRDefault="00B776C2" w:rsidP="00151E41">
      <w:pPr>
        <w:pStyle w:val="ListParagraph"/>
        <w:numPr>
          <w:ilvl w:val="1"/>
          <w:numId w:val="16"/>
        </w:numPr>
      </w:pPr>
      <w:r>
        <w:t xml:space="preserve">Heat </w:t>
      </w:r>
      <w:r w:rsidR="001B5EFE" w:rsidRPr="001B5EFE">
        <w:t>consideration</w:t>
      </w:r>
    </w:p>
    <w:p w14:paraId="524F61CC" w14:textId="6304ACB0" w:rsidR="00A67EAA" w:rsidRDefault="00412159" w:rsidP="00151E41">
      <w:r>
        <w:t>Software design</w:t>
      </w:r>
    </w:p>
    <w:p w14:paraId="0FA56AB4" w14:textId="3F603D81" w:rsidR="00A67EAA" w:rsidRDefault="00E631D5" w:rsidP="00151E41">
      <w:pPr>
        <w:pStyle w:val="ListParagraph"/>
        <w:numPr>
          <w:ilvl w:val="0"/>
          <w:numId w:val="20"/>
        </w:numPr>
      </w:pPr>
      <w:r>
        <w:t xml:space="preserve">Led activation </w:t>
      </w:r>
    </w:p>
    <w:p w14:paraId="68DE31C7" w14:textId="1BFCA263" w:rsidR="00E631D5" w:rsidRDefault="00E631D5" w:rsidP="00151E41">
      <w:pPr>
        <w:pStyle w:val="ListParagraph"/>
        <w:numPr>
          <w:ilvl w:val="0"/>
          <w:numId w:val="20"/>
        </w:numPr>
      </w:pPr>
      <w:r>
        <w:t xml:space="preserve">Sound to light threshold, calibration. </w:t>
      </w:r>
    </w:p>
    <w:p w14:paraId="67F07A9F" w14:textId="77777777" w:rsidR="00E631D5" w:rsidRDefault="00E631D5" w:rsidP="00151E41">
      <w:pPr>
        <w:pStyle w:val="ListParagraph"/>
        <w:numPr>
          <w:ilvl w:val="0"/>
          <w:numId w:val="20"/>
        </w:numPr>
      </w:pPr>
      <w:r>
        <w:t>Interfaces setup</w:t>
      </w:r>
    </w:p>
    <w:p w14:paraId="45EE744D" w14:textId="77777777" w:rsidR="00E631D5" w:rsidRDefault="00E631D5" w:rsidP="00151E41">
      <w:pPr>
        <w:pStyle w:val="ListParagraph"/>
      </w:pPr>
    </w:p>
    <w:p w14:paraId="72F93E3D" w14:textId="0134413D" w:rsidR="009A62E5" w:rsidRDefault="009B40FF" w:rsidP="00151E41">
      <w:r>
        <w:t>Date written 17/1/19</w:t>
      </w:r>
    </w:p>
    <w:p w14:paraId="2421FBF3" w14:textId="77777777" w:rsidR="00567951" w:rsidRDefault="00567951" w:rsidP="00151E41"/>
    <w:p w14:paraId="2E828DBC" w14:textId="44F20AF1" w:rsidR="00921AB1" w:rsidRPr="00151E41" w:rsidRDefault="00921AB1" w:rsidP="00151E41">
      <w:pPr>
        <w:pStyle w:val="Heading2"/>
      </w:pPr>
      <w:bookmarkStart w:id="8" w:name="_Toc33512811"/>
      <w:r w:rsidRPr="00151E41">
        <w:lastRenderedPageBreak/>
        <w:t>Project Plan map</w:t>
      </w:r>
      <w:bookmarkEnd w:id="8"/>
    </w:p>
    <w:p w14:paraId="5E942A53" w14:textId="77777777" w:rsidR="00921AB1" w:rsidRDefault="00921AB1" w:rsidP="00151E41"/>
    <w:p w14:paraId="074F41C9" w14:textId="77777777" w:rsidR="009A62E5" w:rsidRDefault="00921AB1" w:rsidP="00151E41">
      <w:r>
        <w:t xml:space="preserve">To plan out the project created a “draw.io” Project so I could map out </w:t>
      </w:r>
      <w:r w:rsidR="00A73BD9">
        <w:t xml:space="preserve">the plane for the project’s designs. See appendix A for more info.  </w:t>
      </w:r>
      <w:r>
        <w:t xml:space="preserve"> </w:t>
      </w:r>
    </w:p>
    <w:p w14:paraId="1D45FFBF" w14:textId="11BB0846" w:rsidR="003F09B6" w:rsidRDefault="000E5B3E" w:rsidP="00151E41">
      <w:r>
        <w:rPr>
          <w:noProof/>
        </w:rPr>
        <w:drawing>
          <wp:inline distT="0" distB="0" distL="0" distR="0" wp14:anchorId="7FC47F36" wp14:editId="38F6E20E">
            <wp:extent cx="6237872" cy="5153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1786" cy="5156258"/>
                    </a:xfrm>
                    <a:prstGeom prst="rect">
                      <a:avLst/>
                    </a:prstGeom>
                    <a:noFill/>
                    <a:ln>
                      <a:noFill/>
                    </a:ln>
                  </pic:spPr>
                </pic:pic>
              </a:graphicData>
            </a:graphic>
          </wp:inline>
        </w:drawing>
      </w:r>
      <w:r w:rsidR="003F09B6">
        <w:br w:type="page"/>
      </w:r>
    </w:p>
    <w:p w14:paraId="7E6E8D78" w14:textId="08A87A3C" w:rsidR="00615E0B" w:rsidRDefault="00615E0B" w:rsidP="00615E0B">
      <w:pPr>
        <w:pStyle w:val="Heading2"/>
      </w:pPr>
      <w:bookmarkStart w:id="9" w:name="_Toc33512812"/>
      <w:r>
        <w:lastRenderedPageBreak/>
        <w:t>Project Specification</w:t>
      </w:r>
      <w:bookmarkEnd w:id="9"/>
      <w:r>
        <w:t xml:space="preserve"> </w:t>
      </w:r>
    </w:p>
    <w:p w14:paraId="5828552D" w14:textId="00D4BD33" w:rsidR="00302AB1" w:rsidRPr="009F23CF" w:rsidRDefault="004B274B" w:rsidP="00302AB1">
      <w:pPr>
        <w:rPr>
          <w:b/>
          <w:bCs/>
        </w:rPr>
      </w:pPr>
      <w:r w:rsidRPr="009F23CF">
        <w:rPr>
          <w:b/>
          <w:bCs/>
        </w:rPr>
        <w:t xml:space="preserve">Overview </w:t>
      </w:r>
    </w:p>
    <w:p w14:paraId="4ABD9C9D" w14:textId="1A6CED00" w:rsidR="00303022" w:rsidRPr="00302AB1" w:rsidRDefault="009F23CF" w:rsidP="00302AB1">
      <w:r>
        <w:t xml:space="preserve">The project is to create a sound to light converter  </w:t>
      </w:r>
    </w:p>
    <w:p w14:paraId="7DA0D857" w14:textId="77777777" w:rsidR="006177FC" w:rsidRDefault="006177FC" w:rsidP="00302AB1"/>
    <w:p w14:paraId="1A9B526F" w14:textId="77777777" w:rsidR="006177FC" w:rsidRDefault="006177FC" w:rsidP="00302AB1">
      <w:pPr>
        <w:rPr>
          <w:b/>
          <w:bCs/>
        </w:rPr>
      </w:pPr>
      <w:r w:rsidRPr="006177FC">
        <w:rPr>
          <w:b/>
          <w:bCs/>
        </w:rPr>
        <w:t xml:space="preserve">Project Outline </w:t>
      </w:r>
    </w:p>
    <w:p w14:paraId="420674E4" w14:textId="02A184C3" w:rsidR="00B761A3" w:rsidRDefault="006177FC" w:rsidP="00302AB1">
      <w:r>
        <w:t xml:space="preserve"> The </w:t>
      </w:r>
      <w:r w:rsidR="00313B65">
        <w:t xml:space="preserve">function of </w:t>
      </w:r>
      <w:r w:rsidR="008A79F7">
        <w:t>the circuit is to take a sound input</w:t>
      </w:r>
      <w:r w:rsidR="00966934">
        <w:t xml:space="preserve"> process this input </w:t>
      </w:r>
      <w:r w:rsidR="00FF5DD8">
        <w:t>signal so it can be input in to and ADC for processing. According to the measures value LED light</w:t>
      </w:r>
      <w:r w:rsidR="00BF69D7">
        <w:t>s</w:t>
      </w:r>
      <w:r w:rsidR="00FF5DD8">
        <w:t xml:space="preserve"> should be lit</w:t>
      </w:r>
      <w:r w:rsidR="00BF69D7">
        <w:t xml:space="preserve"> 10 LED to be </w:t>
      </w:r>
      <w:r w:rsidR="009E7821">
        <w:t>used.</w:t>
      </w:r>
      <w:r w:rsidR="00B761A3">
        <w:t xml:space="preserve"> </w:t>
      </w:r>
      <w:r w:rsidR="00BF69D7">
        <w:t>So,</w:t>
      </w:r>
      <w:r w:rsidR="00B96465">
        <w:t xml:space="preserve"> </w:t>
      </w:r>
      <w:r w:rsidR="00BF69D7">
        <w:t>alongside</w:t>
      </w:r>
      <w:r w:rsidR="00B96465">
        <w:t xml:space="preserve"> this </w:t>
      </w:r>
      <w:r w:rsidR="00BF69D7">
        <w:t>a reset button and A dot and bar display option for the LED display</w:t>
      </w:r>
    </w:p>
    <w:p w14:paraId="3D365031" w14:textId="77777777" w:rsidR="00347CF0" w:rsidRDefault="00B761A3" w:rsidP="00302AB1">
      <w:r>
        <w:t xml:space="preserve">Advanced </w:t>
      </w:r>
      <w:r w:rsidR="00FE0EA4">
        <w:t>fetchers</w:t>
      </w:r>
      <w:r>
        <w:t xml:space="preserve">  </w:t>
      </w:r>
    </w:p>
    <w:p w14:paraId="7B123151" w14:textId="015DA03D" w:rsidR="00CD59B4" w:rsidRDefault="00347CF0" w:rsidP="00302AB1">
      <w:r>
        <w:t xml:space="preserve">Volume Control so the output scale can be adjusted. Addental display type should be </w:t>
      </w:r>
      <w:r w:rsidR="00843597">
        <w:t>added.</w:t>
      </w:r>
      <w:r>
        <w:t xml:space="preserve"> </w:t>
      </w:r>
      <w:r w:rsidR="00843597">
        <w:t>Microcontroller sleep mode, non-</w:t>
      </w:r>
      <w:proofErr w:type="spellStart"/>
      <w:r w:rsidR="00843597">
        <w:t>voltien</w:t>
      </w:r>
      <w:proofErr w:type="spellEnd"/>
      <w:r w:rsidR="00843597">
        <w:t xml:space="preserve"> memory and analog out from DAC</w:t>
      </w:r>
      <w:r w:rsidR="00CD59B4">
        <w:t>.</w:t>
      </w:r>
    </w:p>
    <w:p w14:paraId="08111377" w14:textId="77777777" w:rsidR="00CD59B4" w:rsidRDefault="00CD59B4" w:rsidP="00302AB1">
      <w:pPr>
        <w:rPr>
          <w:b/>
          <w:bCs/>
        </w:rPr>
      </w:pPr>
      <w:r w:rsidRPr="00CD59B4">
        <w:rPr>
          <w:b/>
          <w:bCs/>
        </w:rPr>
        <w:t>Size</w:t>
      </w:r>
    </w:p>
    <w:p w14:paraId="7013A137" w14:textId="77777777" w:rsidR="00CD59B4" w:rsidRDefault="00CD59B4" w:rsidP="00302AB1">
      <w:r w:rsidRPr="00CD59B4">
        <w:t>The board should be around 100 x 100 mm</w:t>
      </w:r>
      <w:r>
        <w:t xml:space="preserve"> and relatively low profile.</w:t>
      </w:r>
    </w:p>
    <w:p w14:paraId="65FD67C1" w14:textId="4C84BF63" w:rsidR="00CD59B4" w:rsidRDefault="00CD59B4" w:rsidP="00302AB1">
      <w:r>
        <w:rPr>
          <w:b/>
          <w:bCs/>
        </w:rPr>
        <w:t xml:space="preserve">Operating conditions </w:t>
      </w:r>
      <w:r>
        <w:t xml:space="preserve"> </w:t>
      </w:r>
      <w:r w:rsidRPr="00CD59B4">
        <w:t xml:space="preserve">  </w:t>
      </w:r>
      <w:r w:rsidR="00843597" w:rsidRPr="00CD59B4">
        <w:t xml:space="preserve">   </w:t>
      </w:r>
      <w:r w:rsidR="00347CF0" w:rsidRPr="00CD59B4">
        <w:t xml:space="preserve">   </w:t>
      </w:r>
      <w:r w:rsidR="00FF5DD8" w:rsidRPr="00CD59B4">
        <w:t xml:space="preserve"> </w:t>
      </w:r>
      <w:r w:rsidR="008A79F7" w:rsidRPr="00CD59B4">
        <w:t xml:space="preserve"> </w:t>
      </w:r>
    </w:p>
    <w:p w14:paraId="200235BA" w14:textId="7D1A1CD6" w:rsidR="00CD59B4" w:rsidRDefault="00CD59B4" w:rsidP="00302AB1">
      <w:r>
        <w:t>I would use the c</w:t>
      </w:r>
      <w:r w:rsidRPr="00CD59B4">
        <w:t>ommercial</w:t>
      </w:r>
      <w:r>
        <w:t xml:space="preserve"> temperature range of </w:t>
      </w:r>
      <w:r w:rsidRPr="00CD59B4">
        <w:t>0 ° to 45 °C</w:t>
      </w:r>
      <w:r>
        <w:t>.</w:t>
      </w:r>
    </w:p>
    <w:p w14:paraId="3769782B" w14:textId="77777777" w:rsidR="00C53B1E" w:rsidRDefault="00C53B1E" w:rsidP="00302AB1">
      <w:pPr>
        <w:rPr>
          <w:b/>
          <w:bCs/>
        </w:rPr>
      </w:pPr>
      <w:r>
        <w:rPr>
          <w:b/>
          <w:bCs/>
        </w:rPr>
        <w:t>Manufacturing</w:t>
      </w:r>
    </w:p>
    <w:p w14:paraId="29B6C943" w14:textId="1F9F07D6" w:rsidR="009472A8" w:rsidRDefault="00C53B1E" w:rsidP="00302AB1">
      <w:r w:rsidRPr="00C53B1E">
        <w:t xml:space="preserve">The </w:t>
      </w:r>
      <w:r>
        <w:t>PCB</w:t>
      </w:r>
      <w:r w:rsidRPr="00C53B1E">
        <w:t xml:space="preserve"> </w:t>
      </w:r>
      <w:r w:rsidR="0092306F" w:rsidRPr="00C53B1E">
        <w:t>should be</w:t>
      </w:r>
      <w:r w:rsidR="0092306F">
        <w:t xml:space="preserve"> </w:t>
      </w:r>
      <w:r w:rsidR="00E04ABF">
        <w:t xml:space="preserve"> </w:t>
      </w:r>
    </w:p>
    <w:p w14:paraId="457798F9" w14:textId="77777777" w:rsidR="009472A8" w:rsidRDefault="009472A8" w:rsidP="00302AB1">
      <w:pPr>
        <w:rPr>
          <w:b/>
          <w:bCs/>
        </w:rPr>
      </w:pPr>
      <w:r>
        <w:rPr>
          <w:b/>
          <w:bCs/>
        </w:rPr>
        <w:t xml:space="preserve">Standard and specs </w:t>
      </w:r>
    </w:p>
    <w:p w14:paraId="79765265" w14:textId="54254AEB" w:rsidR="009472A8" w:rsidRDefault="009472A8" w:rsidP="00302AB1">
      <w:r>
        <w:t xml:space="preserve">Rosh </w:t>
      </w:r>
    </w:p>
    <w:p w14:paraId="6DC0875D" w14:textId="77777777" w:rsidR="009472A8" w:rsidRDefault="009472A8" w:rsidP="00302AB1">
      <w:r>
        <w:t>WEEE</w:t>
      </w:r>
    </w:p>
    <w:p w14:paraId="2010DB84" w14:textId="6BEB7BD3" w:rsidR="00560836" w:rsidRDefault="009472A8" w:rsidP="00302AB1">
      <w:pPr>
        <w:rPr>
          <w:b/>
          <w:bCs/>
        </w:rPr>
      </w:pPr>
      <w:r>
        <w:rPr>
          <w:b/>
          <w:bCs/>
        </w:rPr>
        <w:t xml:space="preserve">Testing </w:t>
      </w:r>
    </w:p>
    <w:p w14:paraId="43FA34E7" w14:textId="518F351B" w:rsidR="00560836" w:rsidRPr="00560836" w:rsidRDefault="00560836" w:rsidP="00302AB1">
      <w:r>
        <w:t xml:space="preserve">Will carry out testing on all circuit sections, generate a circuit test speciation to verify functionality  </w:t>
      </w:r>
    </w:p>
    <w:p w14:paraId="25411543" w14:textId="6C3FB0B8" w:rsidR="00302AB1" w:rsidRPr="009472A8" w:rsidRDefault="00615E0B" w:rsidP="00302AB1">
      <w:pPr>
        <w:rPr>
          <w:b/>
          <w:bCs/>
        </w:rPr>
      </w:pPr>
      <w:r w:rsidRPr="00C53B1E">
        <w:br w:type="page"/>
      </w:r>
    </w:p>
    <w:p w14:paraId="0BA26BF7" w14:textId="4E152AB3" w:rsidR="002F34BB" w:rsidRDefault="00A43DF0" w:rsidP="00151E41">
      <w:pPr>
        <w:pStyle w:val="Heading2"/>
      </w:pPr>
      <w:bookmarkStart w:id="10" w:name="_Toc33512813"/>
      <w:r w:rsidRPr="00A43DF0">
        <w:lastRenderedPageBreak/>
        <w:t>Circuit plan</w:t>
      </w:r>
      <w:bookmarkEnd w:id="10"/>
      <w:r w:rsidRPr="00A43DF0">
        <w:t xml:space="preserve"> </w:t>
      </w:r>
    </w:p>
    <w:p w14:paraId="7081BB9B" w14:textId="7D6419A7" w:rsidR="003E7968" w:rsidRPr="00151E41" w:rsidRDefault="003E7968" w:rsidP="00151E41">
      <w:pPr>
        <w:pStyle w:val="Heading3"/>
      </w:pPr>
      <w:bookmarkStart w:id="11" w:name="_Toc33512814"/>
      <w:r w:rsidRPr="00151E41">
        <w:t>Preamp</w:t>
      </w:r>
      <w:bookmarkEnd w:id="11"/>
    </w:p>
    <w:p w14:paraId="69942FE6" w14:textId="2F873179" w:rsidR="001B5EFE" w:rsidRDefault="00E631D5" w:rsidP="00151E41">
      <w:r>
        <w:br/>
        <w:t xml:space="preserve">So now that I have worked out the part </w:t>
      </w:r>
      <w:r w:rsidR="001B5EFE">
        <w:t>project that need to be designed and completed, I started to do some research into the input stage circuit.</w:t>
      </w:r>
    </w:p>
    <w:p w14:paraId="5248875C" w14:textId="4C0D9052" w:rsidR="00031534" w:rsidRDefault="005D4065" w:rsidP="00151E41">
      <w:r>
        <w:t>So,</w:t>
      </w:r>
      <w:r w:rsidR="000E2AC6">
        <w:t xml:space="preserve"> as </w:t>
      </w:r>
      <w:r w:rsidR="00E561C9">
        <w:t>the microphone</w:t>
      </w:r>
      <w:r w:rsidR="00331C4A">
        <w:t xml:space="preserve">s </w:t>
      </w:r>
      <w:r w:rsidR="00E561C9">
        <w:t xml:space="preserve">output signal would be </w:t>
      </w:r>
      <w:r w:rsidR="00C209CC">
        <w:t>minimal,</w:t>
      </w:r>
      <w:r w:rsidR="00E561C9">
        <w:t xml:space="preserve"> I deiced that I would </w:t>
      </w:r>
      <w:r w:rsidR="00A73BD9">
        <w:t>preamplifier the</w:t>
      </w:r>
      <w:r w:rsidR="00E561C9">
        <w:t xml:space="preserve"> </w:t>
      </w:r>
      <w:r w:rsidR="003E7968">
        <w:t>signal,</w:t>
      </w:r>
      <w:r w:rsidR="00E561C9">
        <w:t xml:space="preserve"> this would make it eases to work with and to reduces noises. </w:t>
      </w:r>
      <w:r w:rsidR="001B5EFE">
        <w:t xml:space="preserve"> </w:t>
      </w:r>
      <w:r w:rsidR="00A73BD9">
        <w:t>So,</w:t>
      </w:r>
      <w:r w:rsidR="00031534">
        <w:t xml:space="preserve"> </w:t>
      </w:r>
      <w:r w:rsidR="003F09B6">
        <w:t xml:space="preserve">I made </w:t>
      </w:r>
      <w:r w:rsidR="003E7968">
        <w:t>a basic</w:t>
      </w:r>
      <w:r w:rsidR="00A73BD9">
        <w:t xml:space="preserve"> circuit diagram for the pre amp design. This would be valued up at the schematic stage.  </w:t>
      </w:r>
      <w:r w:rsidR="003F09B6">
        <w:t xml:space="preserve"> </w:t>
      </w:r>
    </w:p>
    <w:p w14:paraId="0F30915C" w14:textId="6ACCA0D7" w:rsidR="00A73BD9" w:rsidRDefault="00815771" w:rsidP="00151E41">
      <w:r>
        <w:rPr>
          <w:noProof/>
        </w:rPr>
        <w:drawing>
          <wp:inline distT="0" distB="0" distL="0" distR="0" wp14:anchorId="474349B2" wp14:editId="2DEDF0F8">
            <wp:extent cx="48387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4800600"/>
                    </a:xfrm>
                    <a:prstGeom prst="rect">
                      <a:avLst/>
                    </a:prstGeom>
                  </pic:spPr>
                </pic:pic>
              </a:graphicData>
            </a:graphic>
          </wp:inline>
        </w:drawing>
      </w:r>
    </w:p>
    <w:p w14:paraId="684C4642" w14:textId="11E994C9" w:rsidR="00A73BD9" w:rsidRPr="00DB65ED" w:rsidRDefault="00815771" w:rsidP="00151E41">
      <w:pPr>
        <w:rPr>
          <w:i/>
          <w:iCs/>
        </w:rPr>
      </w:pPr>
      <w:r>
        <w:t xml:space="preserve">The design is </w:t>
      </w:r>
      <w:r w:rsidR="00C22BBB">
        <w:t xml:space="preserve">a fairly standard non-inverting amp the gain is defined by Resistor’s R1 and R2. the capacitor c1 is a coupling capacitor to block any dc elements. R4 is used as a </w:t>
      </w:r>
      <w:r w:rsidR="00C22BBB">
        <w:lastRenderedPageBreak/>
        <w:t xml:space="preserve">biasing resistor as the we would be using an ECM microphone and the current limit need to be set.    </w:t>
      </w:r>
      <w:r w:rsidR="00DB65ED">
        <w:rPr>
          <w:i/>
          <w:iCs/>
        </w:rPr>
        <w:t>Date written 17/1/20</w:t>
      </w:r>
    </w:p>
    <w:p w14:paraId="77224081" w14:textId="6C48B790" w:rsidR="00A73BD9" w:rsidRPr="00DF093E" w:rsidRDefault="003E7968" w:rsidP="00151E41">
      <w:pPr>
        <w:pStyle w:val="Heading3"/>
      </w:pPr>
      <w:bookmarkStart w:id="12" w:name="_Toc33512815"/>
      <w:r w:rsidRPr="00DF093E">
        <w:t>Level shifter</w:t>
      </w:r>
      <w:bookmarkEnd w:id="12"/>
    </w:p>
    <w:p w14:paraId="3CB70506" w14:textId="54489ECE" w:rsidR="003E7968" w:rsidRDefault="003E7968" w:rsidP="00151E41"/>
    <w:p w14:paraId="010126B2" w14:textId="20323D0E" w:rsidR="003E7968" w:rsidRPr="003E7968" w:rsidRDefault="003E7968" w:rsidP="00151E41">
      <w:r>
        <w:t xml:space="preserve">The next part of the input stage design is the level shifter </w:t>
      </w:r>
      <w:r w:rsidR="005D4065">
        <w:t xml:space="preserve">this is to be implemented as the </w:t>
      </w:r>
      <w:r w:rsidR="003E1558">
        <w:t xml:space="preserve">peak detector </w:t>
      </w:r>
      <w:r w:rsidR="00A732C2">
        <w:t xml:space="preserve">would not work with the negative side of the </w:t>
      </w:r>
      <w:r w:rsidR="00055B1B">
        <w:t xml:space="preserve">signals. To start the design of the level shifter I decided to do some research. But most of the </w:t>
      </w:r>
      <w:r w:rsidR="007C7718">
        <w:t>reference</w:t>
      </w:r>
      <w:r w:rsidR="00055B1B">
        <w:t xml:space="preserve"> </w:t>
      </w:r>
      <w:r w:rsidR="007C7718">
        <w:t>material</w:t>
      </w:r>
      <w:r w:rsidR="00055B1B">
        <w:t xml:space="preserve"> </w:t>
      </w:r>
      <w:r w:rsidR="00151E41">
        <w:t>seamed to</w:t>
      </w:r>
      <w:r w:rsidR="00055B1B">
        <w:t xml:space="preserve"> only be DC based </w:t>
      </w:r>
      <w:r w:rsidR="00151E41">
        <w:t>design, to</w:t>
      </w:r>
      <w:r w:rsidR="00055B1B">
        <w:t xml:space="preserve"> check the</w:t>
      </w:r>
      <w:r w:rsidR="007C7718">
        <w:t xml:space="preserve"> feasibility of the design, I would </w:t>
      </w:r>
      <w:r w:rsidR="00151E41">
        <w:t>use</w:t>
      </w:r>
      <w:r w:rsidR="007C7718">
        <w:t xml:space="preserve"> LT spice to simulate it.   </w:t>
      </w:r>
      <w:r w:rsidR="00055B1B">
        <w:t xml:space="preserve">   </w:t>
      </w:r>
      <w:r w:rsidR="00A732C2">
        <w:t xml:space="preserve">  </w:t>
      </w:r>
      <w:r>
        <w:t xml:space="preserve">  </w:t>
      </w:r>
    </w:p>
    <w:p w14:paraId="528B41C9" w14:textId="5FABB8E7" w:rsidR="00A73BD9" w:rsidRDefault="007C7718" w:rsidP="00151E41">
      <w:r>
        <w:t>This is my Sp</w:t>
      </w:r>
      <w:r w:rsidR="00B433CF">
        <w:t xml:space="preserve">ice simulation circuit of the design.   </w:t>
      </w:r>
    </w:p>
    <w:p w14:paraId="795CDA09" w14:textId="5B473B83" w:rsidR="00A73BD9" w:rsidRDefault="007C7718" w:rsidP="00151E41">
      <w:r>
        <w:rPr>
          <w:noProof/>
        </w:rPr>
        <w:drawing>
          <wp:inline distT="0" distB="0" distL="0" distR="0" wp14:anchorId="3D5AD15D" wp14:editId="1C4225D9">
            <wp:extent cx="5319038"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36"/>
                    <a:stretch/>
                  </pic:blipFill>
                  <pic:spPr bwMode="auto">
                    <a:xfrm>
                      <a:off x="0" y="0"/>
                      <a:ext cx="5334492" cy="3117993"/>
                    </a:xfrm>
                    <a:prstGeom prst="rect">
                      <a:avLst/>
                    </a:prstGeom>
                    <a:ln>
                      <a:noFill/>
                    </a:ln>
                    <a:extLst>
                      <a:ext uri="{53640926-AAD7-44D8-BBD7-CCE9431645EC}">
                        <a14:shadowObscured xmlns:a14="http://schemas.microsoft.com/office/drawing/2010/main"/>
                      </a:ext>
                    </a:extLst>
                  </pic:spPr>
                </pic:pic>
              </a:graphicData>
            </a:graphic>
          </wp:inline>
        </w:drawing>
      </w:r>
    </w:p>
    <w:p w14:paraId="3555C4C9" w14:textId="66193C17" w:rsidR="00B433CF" w:rsidRDefault="009F1F13" w:rsidP="00151E41">
      <w:r>
        <w:rPr>
          <w:noProof/>
        </w:rPr>
        <w:lastRenderedPageBreak/>
        <w:drawing>
          <wp:anchor distT="0" distB="0" distL="114300" distR="114300" simplePos="0" relativeHeight="251658240" behindDoc="0" locked="0" layoutInCell="1" allowOverlap="1" wp14:anchorId="06DFAAA9" wp14:editId="30B2C1D0">
            <wp:simplePos x="0" y="0"/>
            <wp:positionH relativeFrom="column">
              <wp:posOffset>-99060</wp:posOffset>
            </wp:positionH>
            <wp:positionV relativeFrom="page">
              <wp:posOffset>6573520</wp:posOffset>
            </wp:positionV>
            <wp:extent cx="5438140" cy="2547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r="868" b="2172"/>
                    <a:stretch/>
                  </pic:blipFill>
                  <pic:spPr bwMode="auto">
                    <a:xfrm>
                      <a:off x="0" y="0"/>
                      <a:ext cx="543814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3CF">
        <w:t xml:space="preserve">The gain for the design is defined under with the equation </w:t>
      </w:r>
      <w:r w:rsidR="00173C0C">
        <w:t xml:space="preserve">simulation  </w:t>
      </w:r>
      <m:oMath>
        <m:f>
          <m:fPr>
            <m:ctrlPr>
              <w:rPr>
                <w:rFonts w:ascii="Cambria Math" w:hAnsi="Cambria Math"/>
                <w:i/>
              </w:rPr>
            </m:ctrlPr>
          </m:fPr>
          <m:num>
            <m:r>
              <w:rPr>
                <w:rFonts w:ascii="Cambria Math" w:hAnsi="Cambria Math"/>
              </w:rPr>
              <m:t>R3+R2</m:t>
            </m:r>
          </m:num>
          <m:den>
            <m:r>
              <w:rPr>
                <w:rFonts w:ascii="Cambria Math" w:hAnsi="Cambria Math"/>
              </w:rPr>
              <m:t>R2</m:t>
            </m:r>
          </m:den>
        </m:f>
        <m:r>
          <w:rPr>
            <w:rFonts w:ascii="Cambria Math" w:hAnsi="Cambria Math"/>
          </w:rPr>
          <m:t>+1</m:t>
        </m:r>
      </m:oMath>
    </w:p>
    <w:p w14:paraId="48D3E306" w14:textId="77777777" w:rsidR="00DB65ED" w:rsidRDefault="009F1F13" w:rsidP="00151E41">
      <w:r>
        <w:t xml:space="preserve"> </w:t>
      </w:r>
      <w:r w:rsidR="008D2BAA">
        <w:t>T</w:t>
      </w:r>
      <w:r>
        <w:t>he simulation</w:t>
      </w:r>
      <w:r w:rsidR="00173C0C">
        <w:t xml:space="preserve"> of the </w:t>
      </w:r>
      <w:r w:rsidR="008D2BAA">
        <w:t xml:space="preserve">level shifter is shown above the blue wave is the </w:t>
      </w:r>
      <w:r w:rsidR="00D47C2D">
        <w:t xml:space="preserve">ac input from the mic. The green wave is the offset waveform. </w:t>
      </w:r>
      <w:r w:rsidR="008D2BAA">
        <w:t xml:space="preserve"> </w:t>
      </w:r>
    </w:p>
    <w:p w14:paraId="2027A5BE" w14:textId="45CC4D03" w:rsidR="00331C4A" w:rsidRPr="00A14E31" w:rsidRDefault="00DB65ED" w:rsidP="00151E41">
      <w:r>
        <w:t>Date written 18/1/20</w:t>
      </w:r>
    </w:p>
    <w:p w14:paraId="351882F7" w14:textId="5582A337" w:rsidR="00331C4A" w:rsidRDefault="00DB65ED" w:rsidP="00151E41">
      <w:pPr>
        <w:pStyle w:val="Heading2"/>
      </w:pPr>
      <w:bookmarkStart w:id="13" w:name="_Toc33512816"/>
      <w:r>
        <w:t>Pre-Alpha</w:t>
      </w:r>
      <w:r w:rsidRPr="00DB65ED">
        <w:t xml:space="preserve"> </w:t>
      </w:r>
      <w:r>
        <w:t>Testing 1.0</w:t>
      </w:r>
      <w:bookmarkEnd w:id="13"/>
    </w:p>
    <w:p w14:paraId="6267CFDA" w14:textId="49B348A0" w:rsidR="00DB65ED" w:rsidRDefault="00DB65ED" w:rsidP="00151E41">
      <w:pPr>
        <w:pStyle w:val="Heading3"/>
      </w:pPr>
    </w:p>
    <w:p w14:paraId="7DF60879" w14:textId="13E44B29" w:rsidR="00A14E31" w:rsidRPr="00A14E31" w:rsidRDefault="00A14E31" w:rsidP="00151E41">
      <w:pPr>
        <w:pStyle w:val="Heading3"/>
      </w:pPr>
      <w:bookmarkStart w:id="14" w:name="_Toc33512817"/>
      <w:r>
        <w:t>Peak</w:t>
      </w:r>
      <w:bookmarkEnd w:id="14"/>
    </w:p>
    <w:p w14:paraId="6C044DE5" w14:textId="17A17421" w:rsidR="00066469" w:rsidRDefault="00B965C4" w:rsidP="00151E41">
      <w:r>
        <w:t>So,</w:t>
      </w:r>
      <w:r w:rsidR="009B40FF">
        <w:t xml:space="preserve"> as I had designed two section of the input stage I decide to</w:t>
      </w:r>
      <w:r w:rsidR="00F803D4">
        <w:t xml:space="preserve"> perform some testing on what I </w:t>
      </w:r>
      <w:r>
        <w:t>made,</w:t>
      </w:r>
      <w:r w:rsidR="00F803D4">
        <w:t xml:space="preserve"> this testing was done one the 23/1/20. </w:t>
      </w:r>
      <w:r w:rsidR="003B5F83">
        <w:tab/>
      </w:r>
      <w:r w:rsidR="003B5F83">
        <w:tab/>
      </w:r>
      <w:r w:rsidR="003B5F83">
        <w:tab/>
      </w:r>
      <w:r w:rsidR="003B5F83">
        <w:tab/>
      </w:r>
      <w:r w:rsidR="003B5F83">
        <w:tab/>
        <w:t xml:space="preserve">     What I </w:t>
      </w:r>
      <w:r w:rsidR="00BF755E" w:rsidRPr="00BF755E">
        <w:t>discovered</w:t>
      </w:r>
      <w:r w:rsidR="00BF755E">
        <w:t xml:space="preserve"> was that the microphone that was being proved already </w:t>
      </w:r>
      <w:r w:rsidR="005C75E3">
        <w:t xml:space="preserve">had and </w:t>
      </w:r>
      <w:r w:rsidR="005C75E3" w:rsidRPr="005C75E3">
        <w:t>amplifier</w:t>
      </w:r>
      <w:r w:rsidR="005C75E3">
        <w:t xml:space="preserve"> on board so the pre amp circuit that I had designed would not have to be implemented any more. So, the circuit plan would have to be amended slightly.</w:t>
      </w:r>
      <w:r w:rsidR="00066469">
        <w:t xml:space="preserve"> The microphone Circuit is shown bellow </w:t>
      </w:r>
    </w:p>
    <w:p w14:paraId="5E882079" w14:textId="77777777" w:rsidR="00B75FA2" w:rsidRDefault="00B75FA2" w:rsidP="00151E41">
      <w:r>
        <w:rPr>
          <w:noProof/>
        </w:rPr>
        <w:lastRenderedPageBreak/>
        <w:drawing>
          <wp:inline distT="0" distB="0" distL="0" distR="0" wp14:anchorId="425E2D79" wp14:editId="54C20315">
            <wp:extent cx="5421600" cy="20801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ectret_Microphone_Breakout_v20-1.jpg"/>
                    <pic:cNvPicPr/>
                  </pic:nvPicPr>
                  <pic:blipFill rotWithShape="1">
                    <a:blip r:embed="rId16">
                      <a:extLst>
                        <a:ext uri="{28A0092B-C50C-407E-A947-70E740481C1C}">
                          <a14:useLocalDpi xmlns:a14="http://schemas.microsoft.com/office/drawing/2010/main" val="0"/>
                        </a:ext>
                      </a:extLst>
                    </a:blip>
                    <a:srcRect t="24464" r="1158" b="26448"/>
                    <a:stretch/>
                  </pic:blipFill>
                  <pic:spPr bwMode="auto">
                    <a:xfrm>
                      <a:off x="0" y="0"/>
                      <a:ext cx="5422855" cy="2080672"/>
                    </a:xfrm>
                    <a:prstGeom prst="rect">
                      <a:avLst/>
                    </a:prstGeom>
                    <a:ln>
                      <a:noFill/>
                    </a:ln>
                    <a:extLst>
                      <a:ext uri="{53640926-AAD7-44D8-BBD7-CCE9431645EC}">
                        <a14:shadowObscured xmlns:a14="http://schemas.microsoft.com/office/drawing/2010/main"/>
                      </a:ext>
                    </a:extLst>
                  </pic:spPr>
                </pic:pic>
              </a:graphicData>
            </a:graphic>
          </wp:inline>
        </w:drawing>
      </w:r>
    </w:p>
    <w:p w14:paraId="4A11285E" w14:textId="10629D5B" w:rsidR="00066469" w:rsidRDefault="00B75FA2" w:rsidP="00151E41">
      <w:pPr>
        <w:pStyle w:val="Caption"/>
      </w:pPr>
      <w:r>
        <w:t xml:space="preserve">Figure </w:t>
      </w:r>
      <w:fldSimple w:instr=" SEQ Figure \* ARABIC ">
        <w:r w:rsidR="005B4DD7">
          <w:rPr>
            <w:noProof/>
          </w:rPr>
          <w:t>1</w:t>
        </w:r>
      </w:fldSimple>
      <w:r>
        <w:t xml:space="preserve"> Microphone Circuit</w:t>
      </w:r>
      <w:r>
        <w:rPr>
          <w:noProof/>
        </w:rPr>
        <mc:AlternateContent>
          <mc:Choice Requires="wpg">
            <w:drawing>
              <wp:anchor distT="0" distB="0" distL="114300" distR="114300" simplePos="0" relativeHeight="251662336" behindDoc="0" locked="0" layoutInCell="1" allowOverlap="1" wp14:anchorId="55637848" wp14:editId="2A60339D">
                <wp:simplePos x="0" y="0"/>
                <wp:positionH relativeFrom="column">
                  <wp:posOffset>-113400</wp:posOffset>
                </wp:positionH>
                <wp:positionV relativeFrom="paragraph">
                  <wp:posOffset>255710</wp:posOffset>
                </wp:positionV>
                <wp:extent cx="3592635" cy="2486020"/>
                <wp:effectExtent l="0" t="0" r="8255" b="0"/>
                <wp:wrapTopAndBottom/>
                <wp:docPr id="11" name="Group 11"/>
                <wp:cNvGraphicFramePr/>
                <a:graphic xmlns:a="http://schemas.openxmlformats.org/drawingml/2006/main">
                  <a:graphicData uri="http://schemas.microsoft.com/office/word/2010/wordprocessingGroup">
                    <wpg:wgp>
                      <wpg:cNvGrpSpPr/>
                      <wpg:grpSpPr>
                        <a:xfrm>
                          <a:off x="0" y="0"/>
                          <a:ext cx="3592635" cy="2486020"/>
                          <a:chOff x="0" y="0"/>
                          <a:chExt cx="3592635" cy="2486020"/>
                        </a:xfrm>
                      </wpg:grpSpPr>
                      <pic:pic xmlns:pic="http://schemas.openxmlformats.org/drawingml/2006/picture">
                        <pic:nvPicPr>
                          <pic:cNvPr id="8" name="Picture 8"/>
                          <pic:cNvPicPr>
                            <a:picLocks noChangeAspect="1"/>
                          </pic:cNvPicPr>
                        </pic:nvPicPr>
                        <pic:blipFill rotWithShape="1">
                          <a:blip r:embed="rId17" cstate="print">
                            <a:extLst>
                              <a:ext uri="{28A0092B-C50C-407E-A947-70E740481C1C}">
                                <a14:useLocalDpi xmlns:a14="http://schemas.microsoft.com/office/drawing/2010/main" val="0"/>
                              </a:ext>
                            </a:extLst>
                          </a:blip>
                          <a:srcRect r="3676" b="8200"/>
                          <a:stretch/>
                        </pic:blipFill>
                        <pic:spPr bwMode="auto">
                          <a:xfrm>
                            <a:off x="36000" y="0"/>
                            <a:ext cx="3556635" cy="225298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2275200"/>
                            <a:ext cx="3556635" cy="210820"/>
                          </a:xfrm>
                          <a:prstGeom prst="rect">
                            <a:avLst/>
                          </a:prstGeom>
                          <a:solidFill>
                            <a:prstClr val="white"/>
                          </a:solidFill>
                          <a:ln>
                            <a:noFill/>
                          </a:ln>
                        </wps:spPr>
                        <wps:txbx>
                          <w:txbxContent>
                            <w:p w14:paraId="3997AABC" w14:textId="44ED4822" w:rsidR="00E957D4" w:rsidRPr="00AD77F5" w:rsidRDefault="00E957D4" w:rsidP="00151E41">
                              <w:pPr>
                                <w:pStyle w:val="Caption"/>
                                <w:rPr>
                                  <w:noProof/>
                                  <w:color w:val="595959" w:themeColor="text1" w:themeTint="A6"/>
                                </w:rPr>
                              </w:pPr>
                              <w:r>
                                <w:t xml:space="preserve">Figure </w:t>
                              </w:r>
                              <w:fldSimple w:instr=" SEQ Figure \* ARABIC ">
                                <w:r w:rsidR="005B4DD7">
                                  <w:rPr>
                                    <w:noProof/>
                                  </w:rPr>
                                  <w:t>2</w:t>
                                </w:r>
                              </w:fldSimple>
                              <w:r>
                                <w:t xml:space="preserve"> Microphone module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637848" id="Group 11" o:spid="_x0000_s1026" style="position:absolute;margin-left:-8.95pt;margin-top:20.15pt;width:282.9pt;height:195.75pt;z-index:251662336" coordsize="35926,24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60;width:35566;height:2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">
                  <v:imagedata r:id="rId18" o:title="" cropbottom="5374f" cropright="2409f"/>
                </v:shape>
                <v:shapetype id="_x0000_t202" coordsize="21600,21600" o:spt="202" path="m,l,21600r21600,l21600,xe">
                  <v:stroke joinstyle="miter"/>
                  <v:path gradientshapeok="t" o:connecttype="rect"/>
                </v:shapetype>
                <v:shape id="Text Box 10" o:spid="_x0000_s1028" type="#_x0000_t202" style="position:absolute;top:22752;width:3556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997AABC" w14:textId="44ED4822" w:rsidR="00E957D4" w:rsidRPr="00AD77F5" w:rsidRDefault="00E957D4" w:rsidP="00151E41">
                        <w:pPr>
                          <w:pStyle w:val="Caption"/>
                          <w:rPr>
                            <w:noProof/>
                            <w:color w:val="595959" w:themeColor="text1" w:themeTint="A6"/>
                          </w:rPr>
                        </w:pPr>
                        <w:r>
                          <w:t xml:space="preserve">Figure </w:t>
                        </w:r>
                        <w:fldSimple w:instr=" SEQ Figure \* ARABIC ">
                          <w:r w:rsidR="005B4DD7">
                            <w:rPr>
                              <w:noProof/>
                            </w:rPr>
                            <w:t>2</w:t>
                          </w:r>
                        </w:fldSimple>
                        <w:r>
                          <w:t xml:space="preserve"> Microphone module </w:t>
                        </w:r>
                      </w:p>
                    </w:txbxContent>
                  </v:textbox>
                </v:shape>
                <w10:wrap type="topAndBottom"/>
              </v:group>
            </w:pict>
          </mc:Fallback>
        </mc:AlternateContent>
      </w:r>
    </w:p>
    <w:p w14:paraId="254F8053" w14:textId="7606E305" w:rsidR="00B75FA2" w:rsidRPr="00B75FA2" w:rsidRDefault="00B75FA2" w:rsidP="00151E41"/>
    <w:p w14:paraId="6460B738" w14:textId="2BF0F840" w:rsidR="009B40FF" w:rsidRPr="00DB65ED" w:rsidRDefault="00B75FA2" w:rsidP="00151E41">
      <w:r>
        <w:t xml:space="preserve">The </w:t>
      </w:r>
      <w:r w:rsidR="00624E49">
        <w:t xml:space="preserve">Microphone module was powered up with 5V </w:t>
      </w:r>
      <w:r w:rsidR="00E03A3E">
        <w:t>Supply, this enabled the onboard logic of the models such as the op-amp which would</w:t>
      </w:r>
      <w:r w:rsidR="00E03A3E" w:rsidRPr="00E03A3E">
        <w:t xml:space="preserve"> amplify </w:t>
      </w:r>
      <w:r w:rsidR="00E03A3E">
        <w:t xml:space="preserve">the signal.  The output was connected to an </w:t>
      </w:r>
      <w:r w:rsidR="00E03A3E" w:rsidRPr="00E03A3E">
        <w:t>oscilloscope</w:t>
      </w:r>
      <w:r w:rsidR="00E03A3E">
        <w:t xml:space="preserve"> using a scope probe</w:t>
      </w:r>
      <w:r w:rsidR="00CD3538">
        <w:t xml:space="preserve">. The setting for the scope was dc coupling with channel set to 2V/div with a time base of 500ms. </w:t>
      </w:r>
      <w:r w:rsidR="00E03A3E">
        <w:t xml:space="preserve"> </w:t>
      </w:r>
    </w:p>
    <w:p w14:paraId="2BA2DB64" w14:textId="77777777" w:rsidR="004F70B8" w:rsidRDefault="00066469" w:rsidP="00151E41">
      <w:r>
        <w:rPr>
          <w:noProof/>
        </w:rPr>
        <w:lastRenderedPageBreak/>
        <w:drawing>
          <wp:inline distT="0" distB="0" distL="0" distR="0" wp14:anchorId="321E76D1" wp14:editId="66B50680">
            <wp:extent cx="5479321" cy="3268800"/>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7707" b="12778"/>
                    <a:stretch/>
                  </pic:blipFill>
                  <pic:spPr bwMode="auto">
                    <a:xfrm>
                      <a:off x="0" y="0"/>
                      <a:ext cx="5479415" cy="3268856"/>
                    </a:xfrm>
                    <a:prstGeom prst="rect">
                      <a:avLst/>
                    </a:prstGeom>
                    <a:noFill/>
                    <a:ln>
                      <a:noFill/>
                    </a:ln>
                    <a:extLst>
                      <a:ext uri="{53640926-AAD7-44D8-BBD7-CCE9431645EC}">
                        <a14:shadowObscured xmlns:a14="http://schemas.microsoft.com/office/drawing/2010/main"/>
                      </a:ext>
                    </a:extLst>
                  </pic:spPr>
                </pic:pic>
              </a:graphicData>
            </a:graphic>
          </wp:inline>
        </w:drawing>
      </w:r>
    </w:p>
    <w:p w14:paraId="3703115A" w14:textId="2532882E" w:rsidR="00DB65ED" w:rsidRDefault="004F70B8" w:rsidP="00151E41">
      <w:pPr>
        <w:pStyle w:val="Caption"/>
      </w:pPr>
      <w:r>
        <w:t xml:space="preserve">Figure </w:t>
      </w:r>
      <w:fldSimple w:instr=" SEQ Figure \* ARABIC ">
        <w:r w:rsidR="005B4DD7">
          <w:rPr>
            <w:noProof/>
          </w:rPr>
          <w:t>3</w:t>
        </w:r>
      </w:fldSimple>
      <w:r>
        <w:t xml:space="preserve"> Microphone output.</w:t>
      </w:r>
    </w:p>
    <w:p w14:paraId="35BDF7F0" w14:textId="4D22FACE" w:rsidR="00DF093E" w:rsidRDefault="004F70B8" w:rsidP="00151E41">
      <w:r>
        <w:t>So, when analyzing this output, I discovered that there would not be a invert signal as a mistakenly thought when planning the circuits for the design. So, this would mean that I would not need to level shift up the design, but as I discover later that circuit would come to some use.</w:t>
      </w:r>
      <w:r w:rsidR="0032047D">
        <w:t xml:space="preserve"> The measurement also showed that output signals Vmax would peak at 5V and </w:t>
      </w:r>
      <w:proofErr w:type="spellStart"/>
      <w:r w:rsidR="0032047D">
        <w:t>Vlow</w:t>
      </w:r>
      <w:proofErr w:type="spellEnd"/>
      <w:r w:rsidR="0032047D">
        <w:t xml:space="preserve"> at 2.5V. </w:t>
      </w:r>
    </w:p>
    <w:p w14:paraId="51FC9E28" w14:textId="0F71C2A5" w:rsidR="00BD7A00" w:rsidRDefault="00BD7A00" w:rsidP="00151E41"/>
    <w:p w14:paraId="1A44DF07" w14:textId="5F2CD407" w:rsidR="00BD7A00" w:rsidRDefault="00BD7A00" w:rsidP="00151E41"/>
    <w:p w14:paraId="55CEEB21" w14:textId="7E1F41FA" w:rsidR="00BD7A00" w:rsidRDefault="00BD7A00" w:rsidP="00151E41"/>
    <w:p w14:paraId="103310BB" w14:textId="1215819F" w:rsidR="00BD7A00" w:rsidRDefault="00BD7A00" w:rsidP="00151E41"/>
    <w:p w14:paraId="5E1A6044" w14:textId="34EBF0B0" w:rsidR="00BD7A00" w:rsidRDefault="00BD7A00" w:rsidP="00151E41"/>
    <w:p w14:paraId="5A7D5D90" w14:textId="167B3E0C" w:rsidR="00BD7A00" w:rsidRDefault="00BD7A00" w:rsidP="00151E41"/>
    <w:p w14:paraId="110818F2" w14:textId="77777777" w:rsidR="00BD7A00" w:rsidRDefault="00BD7A00" w:rsidP="00151E41"/>
    <w:p w14:paraId="3C10E394" w14:textId="3DDB18B0" w:rsidR="00A14E31" w:rsidRDefault="00A14E31" w:rsidP="00151E41">
      <w:pPr>
        <w:pStyle w:val="Heading3"/>
      </w:pPr>
      <w:bookmarkStart w:id="15" w:name="_Toc33512818"/>
      <w:r>
        <w:lastRenderedPageBreak/>
        <w:t>Peak detector.</w:t>
      </w:r>
      <w:bookmarkEnd w:id="15"/>
      <w:r>
        <w:t xml:space="preserve"> </w:t>
      </w:r>
    </w:p>
    <w:p w14:paraId="6A20068D" w14:textId="1171BF73" w:rsidR="00DF093E" w:rsidRPr="00DF093E" w:rsidRDefault="00A14E31" w:rsidP="00151E41">
      <w:r>
        <w:t>I Also</w:t>
      </w:r>
      <w:r w:rsidR="00BD7A00">
        <w:t xml:space="preserve"> decide to implement a basic peck detector to see how it interacted with the sound input.  </w:t>
      </w:r>
      <w:r>
        <w:t xml:space="preserve"> </w:t>
      </w:r>
    </w:p>
    <w:p w14:paraId="76804F9D" w14:textId="52CFF93B" w:rsidR="00DF093E" w:rsidRPr="00DF093E" w:rsidRDefault="00BD7A00" w:rsidP="00151E41">
      <w:r>
        <w:rPr>
          <w:noProof/>
        </w:rPr>
        <mc:AlternateContent>
          <mc:Choice Requires="wps">
            <w:drawing>
              <wp:anchor distT="0" distB="0" distL="114300" distR="114300" simplePos="0" relativeHeight="251666432" behindDoc="1" locked="0" layoutInCell="1" allowOverlap="1" wp14:anchorId="0F991E42" wp14:editId="3148C1D3">
                <wp:simplePos x="0" y="0"/>
                <wp:positionH relativeFrom="column">
                  <wp:posOffset>0</wp:posOffset>
                </wp:positionH>
                <wp:positionV relativeFrom="paragraph">
                  <wp:posOffset>2915285</wp:posOffset>
                </wp:positionV>
                <wp:extent cx="425005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wps:spPr>
                      <wps:txbx>
                        <w:txbxContent>
                          <w:p w14:paraId="2BA2A12F" w14:textId="1B565811" w:rsidR="00BD7A00" w:rsidRPr="009F436B" w:rsidRDefault="00BD7A00" w:rsidP="00151E41">
                            <w:pPr>
                              <w:pStyle w:val="Caption"/>
                              <w:rPr>
                                <w:noProof/>
                                <w:color w:val="595959" w:themeColor="text1" w:themeTint="A6"/>
                              </w:rPr>
                            </w:pPr>
                            <w:r>
                              <w:t xml:space="preserve">Figure </w:t>
                            </w:r>
                            <w:fldSimple w:instr=" SEQ Figure \* ARABIC ">
                              <w:r w:rsidR="005B4DD7">
                                <w:rPr>
                                  <w:noProof/>
                                </w:rPr>
                                <w:t>4</w:t>
                              </w:r>
                            </w:fldSimple>
                            <w:r>
                              <w:t xml:space="preserve"> Peak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91E42" id="Text Box 19" o:spid="_x0000_s1029" type="#_x0000_t202" style="position:absolute;margin-left:0;margin-top:229.55pt;width:33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" stroked="f">
                <v:textbox style="mso-fit-shape-to-text:t" inset="0,0,0,0">
                  <w:txbxContent>
                    <w:p w14:paraId="2BA2A12F" w14:textId="1B565811" w:rsidR="00BD7A00" w:rsidRPr="009F436B" w:rsidRDefault="00BD7A00" w:rsidP="00151E41">
                      <w:pPr>
                        <w:pStyle w:val="Caption"/>
                        <w:rPr>
                          <w:noProof/>
                          <w:color w:val="595959" w:themeColor="text1" w:themeTint="A6"/>
                        </w:rPr>
                      </w:pPr>
                      <w:r>
                        <w:t xml:space="preserve">Figure </w:t>
                      </w:r>
                      <w:fldSimple w:instr=" SEQ Figure \* ARABIC ">
                        <w:r w:rsidR="005B4DD7">
                          <w:rPr>
                            <w:noProof/>
                          </w:rPr>
                          <w:t>4</w:t>
                        </w:r>
                      </w:fldSimple>
                      <w:r>
                        <w:t xml:space="preserve"> Peak detector</w:t>
                      </w:r>
                    </w:p>
                  </w:txbxContent>
                </v:textbox>
                <w10:wrap type="tight"/>
              </v:shape>
            </w:pict>
          </mc:Fallback>
        </mc:AlternateContent>
      </w:r>
      <w:r>
        <w:rPr>
          <w:noProof/>
        </w:rPr>
        <w:drawing>
          <wp:anchor distT="0" distB="0" distL="114300" distR="114300" simplePos="0" relativeHeight="251663360" behindDoc="1" locked="0" layoutInCell="1" allowOverlap="1" wp14:anchorId="4A46BD2D" wp14:editId="25A8C45C">
            <wp:simplePos x="0" y="0"/>
            <wp:positionH relativeFrom="margin">
              <wp:posOffset>0</wp:posOffset>
            </wp:positionH>
            <wp:positionV relativeFrom="paragraph">
              <wp:posOffset>32173</wp:posOffset>
            </wp:positionV>
            <wp:extent cx="4250055" cy="2826385"/>
            <wp:effectExtent l="0" t="0" r="0" b="0"/>
            <wp:wrapTight wrapText="bothSides">
              <wp:wrapPolygon edited="0">
                <wp:start x="0" y="0"/>
                <wp:lineTo x="0" y="21401"/>
                <wp:lineTo x="21494" y="21401"/>
                <wp:lineTo x="214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4662" cy="28360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DA0E2" w14:textId="4779C1D4" w:rsidR="00A14E31" w:rsidRDefault="00A14E31" w:rsidP="00151E41"/>
    <w:p w14:paraId="6175A3D9" w14:textId="77777777" w:rsidR="00BD7A00" w:rsidRDefault="00BD7A00" w:rsidP="00151E41"/>
    <w:p w14:paraId="5B20C7B4" w14:textId="77777777" w:rsidR="00BD7A00" w:rsidRDefault="00BD7A00" w:rsidP="00151E41"/>
    <w:p w14:paraId="3AC7C343" w14:textId="77777777" w:rsidR="00BD7A00" w:rsidRDefault="00BD7A00" w:rsidP="00151E41"/>
    <w:p w14:paraId="73FDC88E" w14:textId="77777777" w:rsidR="00BD7A00" w:rsidRDefault="00BD7A00" w:rsidP="00151E41"/>
    <w:p w14:paraId="35439C6C" w14:textId="77777777" w:rsidR="00BD7A00" w:rsidRDefault="00BD7A00" w:rsidP="00151E41"/>
    <w:p w14:paraId="62F459ED" w14:textId="77777777" w:rsidR="00BD7A00" w:rsidRDefault="00BD7A00" w:rsidP="00151E41"/>
    <w:p w14:paraId="2D60B656" w14:textId="77777777" w:rsidR="00BD7A00" w:rsidRDefault="00BD7A00" w:rsidP="00151E41"/>
    <w:p w14:paraId="1520D92F" w14:textId="77777777" w:rsidR="00BD7A00" w:rsidRDefault="00BD7A00" w:rsidP="00151E41"/>
    <w:p w14:paraId="19E92DD8" w14:textId="77777777" w:rsidR="00BD7A00" w:rsidRDefault="00BD7A00" w:rsidP="00151E41"/>
    <w:p w14:paraId="3CED9161" w14:textId="0643B4AF" w:rsidR="00BD7A00" w:rsidRDefault="00BD7A00" w:rsidP="00151E41">
      <w:r>
        <w:t xml:space="preserve">The design is based on the one found in </w:t>
      </w:r>
      <w:hyperlink r:id="rId21" w:history="1">
        <w:r>
          <w:rPr>
            <w:rStyle w:val="Hyperlink"/>
          </w:rPr>
          <w:t>https://www.academia.edu/37219236/Paul_Horowitz_Winfield_Hill_The_Art_of_Electronics_Cambridge_University_Press_2015_</w:t>
        </w:r>
      </w:hyperlink>
      <w:r>
        <w:t xml:space="preserve"> </w:t>
      </w:r>
    </w:p>
    <w:p w14:paraId="6E773E77" w14:textId="77777777" w:rsidR="00FC6A9B" w:rsidRDefault="00FC6A9B" w:rsidP="00151E41"/>
    <w:p w14:paraId="68889557" w14:textId="767860FA" w:rsidR="00BD7A00" w:rsidRDefault="00BD7A00" w:rsidP="00151E41">
      <w:r>
        <w:rPr>
          <w:noProof/>
        </w:rPr>
        <w:drawing>
          <wp:inline distT="0" distB="0" distL="0" distR="0" wp14:anchorId="032D4831" wp14:editId="3DCD9313">
            <wp:extent cx="2585606" cy="101857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5510" cy="1042171"/>
                    </a:xfrm>
                    <a:prstGeom prst="rect">
                      <a:avLst/>
                    </a:prstGeom>
                  </pic:spPr>
                </pic:pic>
              </a:graphicData>
            </a:graphic>
          </wp:inline>
        </w:drawing>
      </w:r>
    </w:p>
    <w:p w14:paraId="6D516C0F" w14:textId="77777777" w:rsidR="00BD7A00" w:rsidRDefault="00BD7A00" w:rsidP="00151E41"/>
    <w:p w14:paraId="3441462B" w14:textId="77777777" w:rsidR="00BD7A00" w:rsidRDefault="00BD7A00" w:rsidP="00151E41"/>
    <w:p w14:paraId="3E5C2A9F" w14:textId="77777777" w:rsidR="00BD7A00" w:rsidRDefault="00BD7A00" w:rsidP="00151E41"/>
    <w:p w14:paraId="3DA0F9DB" w14:textId="77777777" w:rsidR="00BD7A00" w:rsidRDefault="00BD7A00" w:rsidP="00151E41"/>
    <w:p w14:paraId="641EA791" w14:textId="77777777" w:rsidR="00BD7A00" w:rsidRDefault="00BD7A00" w:rsidP="00151E41"/>
    <w:p w14:paraId="66AF2023" w14:textId="42B0B3C7" w:rsidR="00A14E31" w:rsidRPr="00C47545" w:rsidRDefault="00BD7A00" w:rsidP="00151E41">
      <w:r>
        <w:t>This is the peck detector output on the scope</w:t>
      </w:r>
      <w:r>
        <w:rPr>
          <w:noProof/>
        </w:rPr>
        <w:drawing>
          <wp:anchor distT="0" distB="0" distL="114300" distR="114300" simplePos="0" relativeHeight="251664384" behindDoc="1" locked="0" layoutInCell="1" allowOverlap="1" wp14:anchorId="4A173022" wp14:editId="001D4F5E">
            <wp:simplePos x="0" y="0"/>
            <wp:positionH relativeFrom="margin">
              <wp:align>left</wp:align>
            </wp:positionH>
            <wp:positionV relativeFrom="paragraph">
              <wp:posOffset>376555</wp:posOffset>
            </wp:positionV>
            <wp:extent cx="4942205" cy="2955290"/>
            <wp:effectExtent l="0" t="0" r="0" b="0"/>
            <wp:wrapTight wrapText="bothSides">
              <wp:wrapPolygon edited="0">
                <wp:start x="0" y="0"/>
                <wp:lineTo x="0" y="21442"/>
                <wp:lineTo x="21481" y="21442"/>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7629" b="12581"/>
                    <a:stretch/>
                  </pic:blipFill>
                  <pic:spPr bwMode="auto">
                    <a:xfrm>
                      <a:off x="0" y="0"/>
                      <a:ext cx="4942205" cy="295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5272B" w14:textId="77777777" w:rsidR="00A14E31" w:rsidRDefault="00A14E31" w:rsidP="00151E41">
      <w:pPr>
        <w:rPr>
          <w:rFonts w:asciiTheme="majorHAnsi" w:eastAsiaTheme="majorEastAsia" w:hAnsiTheme="majorHAnsi" w:cstheme="majorBidi"/>
          <w:color w:val="007789" w:themeColor="accent1" w:themeShade="BF"/>
          <w:sz w:val="28"/>
          <w:szCs w:val="24"/>
        </w:rPr>
      </w:pPr>
      <w:r>
        <w:br w:type="page"/>
      </w:r>
    </w:p>
    <w:p w14:paraId="4D2B8F6D" w14:textId="3D0574FF" w:rsidR="00BF7ABC" w:rsidRPr="00BF7ABC" w:rsidRDefault="00BF7ABC" w:rsidP="00151E41">
      <w:r>
        <w:lastRenderedPageBreak/>
        <w:t>Date Written 25/1/20</w:t>
      </w:r>
    </w:p>
    <w:p w14:paraId="22DF3FA4" w14:textId="4C7C0729" w:rsidR="00DF093E" w:rsidRDefault="00DF093E" w:rsidP="00151E41">
      <w:pPr>
        <w:pStyle w:val="Heading2"/>
      </w:pPr>
      <w:bookmarkStart w:id="16" w:name="_Toc33512819"/>
      <w:r>
        <w:t>Circuit Plan Continued</w:t>
      </w:r>
      <w:bookmarkEnd w:id="16"/>
      <w:r w:rsidR="00A14E31">
        <w:t xml:space="preserve"> </w:t>
      </w:r>
    </w:p>
    <w:p w14:paraId="07885B90" w14:textId="77777777" w:rsidR="00DF093E" w:rsidRDefault="00DF093E" w:rsidP="00151E41">
      <w:r>
        <w:t xml:space="preserve">Now I had knew exactly what my input signal would is likely to be. I consider how the rest of the output stage would be designed. </w:t>
      </w:r>
    </w:p>
    <w:p w14:paraId="51E91A26" w14:textId="77777777" w:rsidR="00DF093E" w:rsidRDefault="00DF093E" w:rsidP="00151E41">
      <w:r>
        <w:t xml:space="preserve">As the microphone signal would have to go into and ADC, at the end stage. Due to the Fact the Most Pic ADC max voltage input is 5V this would mean that most of the </w:t>
      </w:r>
      <w:proofErr w:type="spellStart"/>
      <w:r>
        <w:t>Restion</w:t>
      </w:r>
      <w:proofErr w:type="spellEnd"/>
      <w:r>
        <w:t xml:space="preserve"> would already be lost as the 0 to 2.5 v Range would not be used. </w:t>
      </w:r>
    </w:p>
    <w:p w14:paraId="10661363" w14:textId="77CA398D" w:rsidR="00DF093E" w:rsidRDefault="00DF093E" w:rsidP="00151E41">
      <w:r>
        <w:t xml:space="preserve">To Resolve this the signal would have to be level shifted down. I would modify my circuit to drop the </w:t>
      </w:r>
      <w:proofErr w:type="spellStart"/>
      <w:r>
        <w:t>Vlow</w:t>
      </w:r>
      <w:proofErr w:type="spellEnd"/>
      <w:r>
        <w:t xml:space="preserve"> down to V0.      </w:t>
      </w:r>
    </w:p>
    <w:p w14:paraId="299C35E3" w14:textId="2D54D8D9" w:rsidR="004F70B8" w:rsidRDefault="004F70B8" w:rsidP="00151E41"/>
    <w:p w14:paraId="394D59C9" w14:textId="5335FF47" w:rsidR="00D6461A" w:rsidRDefault="001D69A3" w:rsidP="00151E41">
      <w:r>
        <w:rPr>
          <w:noProof/>
        </w:rPr>
        <w:drawing>
          <wp:inline distT="0" distB="0" distL="0" distR="0" wp14:anchorId="598F2AF9" wp14:editId="636EB2EE">
            <wp:extent cx="6267382" cy="319680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0107" cy="3218593"/>
                    </a:xfrm>
                    <a:prstGeom prst="rect">
                      <a:avLst/>
                    </a:prstGeom>
                  </pic:spPr>
                </pic:pic>
              </a:graphicData>
            </a:graphic>
          </wp:inline>
        </w:drawing>
      </w:r>
    </w:p>
    <w:p w14:paraId="530FB551" w14:textId="6D0EFDC5" w:rsidR="00D6461A" w:rsidRDefault="00D6461A" w:rsidP="00151E41">
      <w:pPr>
        <w:pStyle w:val="Caption"/>
      </w:pPr>
      <w:r>
        <w:t xml:space="preserve">Figure </w:t>
      </w:r>
      <w:fldSimple w:instr=" SEQ Figure \* ARABIC ">
        <w:r w:rsidR="005B4DD7">
          <w:rPr>
            <w:noProof/>
          </w:rPr>
          <w:t>5</w:t>
        </w:r>
      </w:fldSimple>
      <w:r>
        <w:t xml:space="preserve"> Level shifter</w:t>
      </w:r>
    </w:p>
    <w:p w14:paraId="035E8C00" w14:textId="05FA772C" w:rsidR="00D6461A" w:rsidRDefault="00D6461A" w:rsidP="00151E41">
      <w:r>
        <w:t xml:space="preserve">This is this the modified circuit </w:t>
      </w:r>
      <w:r w:rsidR="00DC5FBE">
        <w:t>of the level shifter</w:t>
      </w:r>
      <w:r w:rsidR="00C30DB9">
        <w:t xml:space="preserve">. The Circuit was then </w:t>
      </w:r>
      <w:r w:rsidR="009D035A">
        <w:t>simulated</w:t>
      </w:r>
      <w:r w:rsidR="00C30DB9">
        <w:t xml:space="preserve"> the resulting waveform are shown in  </w:t>
      </w:r>
      <w:r w:rsidR="00C30DB9">
        <w:fldChar w:fldCharType="begin"/>
      </w:r>
      <w:r w:rsidR="00C30DB9">
        <w:instrText xml:space="preserve"> REF _Ref30859235 \h </w:instrText>
      </w:r>
      <w:r w:rsidR="00C30DB9">
        <w:fldChar w:fldCharType="separate"/>
      </w:r>
      <w:r w:rsidR="001F6DD1">
        <w:t xml:space="preserve">Figure </w:t>
      </w:r>
      <w:r w:rsidR="001F6DD1">
        <w:rPr>
          <w:noProof/>
        </w:rPr>
        <w:t>6</w:t>
      </w:r>
      <w:r w:rsidR="00C30DB9">
        <w:fldChar w:fldCharType="end"/>
      </w:r>
    </w:p>
    <w:p w14:paraId="16E7D0AA" w14:textId="77777777" w:rsidR="00C30DB9" w:rsidRDefault="00C30DB9" w:rsidP="00151E41">
      <w:r>
        <w:rPr>
          <w:noProof/>
        </w:rPr>
        <w:lastRenderedPageBreak/>
        <w:drawing>
          <wp:inline distT="0" distB="0" distL="0" distR="0" wp14:anchorId="4EC94519" wp14:editId="08141FBD">
            <wp:extent cx="5124450" cy="30432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2432" cy="3047975"/>
                    </a:xfrm>
                    <a:prstGeom prst="rect">
                      <a:avLst/>
                    </a:prstGeom>
                  </pic:spPr>
                </pic:pic>
              </a:graphicData>
            </a:graphic>
          </wp:inline>
        </w:drawing>
      </w:r>
    </w:p>
    <w:p w14:paraId="085D2B46" w14:textId="7AD87D2D" w:rsidR="00C30DB9" w:rsidRDefault="00C30DB9" w:rsidP="005165E3">
      <w:pPr>
        <w:pStyle w:val="Caption"/>
      </w:pPr>
      <w:bookmarkStart w:id="17" w:name="_Ref30859235"/>
      <w:r>
        <w:t xml:space="preserve">Figure </w:t>
      </w:r>
      <w:fldSimple w:instr=" SEQ Figure \* ARABIC ">
        <w:r w:rsidR="005B4DD7">
          <w:rPr>
            <w:noProof/>
          </w:rPr>
          <w:t>6</w:t>
        </w:r>
      </w:fldSimple>
      <w:bookmarkEnd w:id="17"/>
      <w:r>
        <w:t xml:space="preserve">  Level shift output</w:t>
      </w:r>
    </w:p>
    <w:p w14:paraId="26876BBC" w14:textId="47917472" w:rsidR="009754E3" w:rsidRDefault="00C30DB9" w:rsidP="00151E41">
      <w:r>
        <w:t xml:space="preserve">The values </w:t>
      </w:r>
      <w:r w:rsidR="009754E3">
        <w:t xml:space="preserve">used it this design would be modified for uses in application such as the R1 one input resistor as this should be impedances matched agented the input. So R2  will be </w:t>
      </w:r>
      <w:r w:rsidR="009754E3" w:rsidRPr="009754E3">
        <w:t xml:space="preserve">inversely </w:t>
      </w:r>
      <w:r w:rsidR="009754E3">
        <w:t xml:space="preserve">scaled against this value. </w:t>
      </w:r>
    </w:p>
    <w:p w14:paraId="322D210B" w14:textId="10CF0B4B" w:rsidR="009754E3" w:rsidRDefault="009754E3" w:rsidP="00151E41">
      <w:r>
        <w:t xml:space="preserve">Now the signal has the same affect when the maximum voltage is being applied but in the lower half as it can only scale from 0 to 1.2. </w:t>
      </w:r>
      <w:r w:rsidR="001D69A3">
        <w:t>So,</w:t>
      </w:r>
      <w:r>
        <w:t xml:space="preserve"> to </w:t>
      </w:r>
      <w:r w:rsidR="001D69A3">
        <w:t>rectify</w:t>
      </w:r>
      <w:r>
        <w:t xml:space="preserve"> this</w:t>
      </w:r>
      <w:r w:rsidR="001D69A3">
        <w:t xml:space="preserve"> </w:t>
      </w:r>
      <w:r w:rsidR="0071705F">
        <w:t>issue, the</w:t>
      </w:r>
      <w:r>
        <w:t xml:space="preserve"> signal will be </w:t>
      </w:r>
      <w:r w:rsidR="001D69A3">
        <w:t xml:space="preserve">amplified </w:t>
      </w:r>
      <w:r>
        <w:t xml:space="preserve">so that </w:t>
      </w:r>
      <w:r w:rsidR="001D69A3">
        <w:t>it covers a larger range</w:t>
      </w:r>
      <w:r w:rsidR="0071705F">
        <w:t xml:space="preserve">. </w:t>
      </w:r>
      <w:r>
        <w:t xml:space="preserve"> </w:t>
      </w:r>
    </w:p>
    <w:p w14:paraId="5CBA971E" w14:textId="77777777" w:rsidR="001F6DD1" w:rsidRDefault="0071705F" w:rsidP="00151E41">
      <w:r>
        <w:t xml:space="preserve">The circuit is designed and is shown bellow in </w:t>
      </w:r>
      <w:r>
        <w:fldChar w:fldCharType="begin"/>
      </w:r>
      <w:r>
        <w:instrText xml:space="preserve"> REF _Ref30863019 \h </w:instrText>
      </w:r>
      <w:r>
        <w:fldChar w:fldCharType="separate"/>
      </w:r>
    </w:p>
    <w:p w14:paraId="541E1918" w14:textId="3C8A4AF2" w:rsidR="0071705F" w:rsidRDefault="001F6DD1" w:rsidP="00151E41">
      <w:r>
        <w:t xml:space="preserve">Figure </w:t>
      </w:r>
      <w:r>
        <w:rPr>
          <w:noProof/>
        </w:rPr>
        <w:t>7</w:t>
      </w:r>
      <w:r w:rsidR="0071705F">
        <w:fldChar w:fldCharType="end"/>
      </w:r>
    </w:p>
    <w:p w14:paraId="0EE59925" w14:textId="56AB91A9" w:rsidR="00F7131F" w:rsidRDefault="00A14E31" w:rsidP="00151E41">
      <w:r>
        <w:rPr>
          <w:noProof/>
        </w:rPr>
        <w:drawing>
          <wp:inline distT="0" distB="0" distL="0" distR="0" wp14:anchorId="21D68978" wp14:editId="3E6476FE">
            <wp:extent cx="3181350" cy="162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628775"/>
                    </a:xfrm>
                    <a:prstGeom prst="rect">
                      <a:avLst/>
                    </a:prstGeom>
                  </pic:spPr>
                </pic:pic>
              </a:graphicData>
            </a:graphic>
          </wp:inline>
        </w:drawing>
      </w:r>
      <w:bookmarkStart w:id="18" w:name="_Ref30863019"/>
      <w:r w:rsidR="0071705F">
        <w:t xml:space="preserve">Figure </w:t>
      </w:r>
      <w:fldSimple w:instr=" SEQ Figure \* ARABIC ">
        <w:r w:rsidR="005B4DD7">
          <w:rPr>
            <w:noProof/>
          </w:rPr>
          <w:t>7</w:t>
        </w:r>
      </w:fldSimple>
      <w:bookmarkEnd w:id="18"/>
      <w:r w:rsidR="0071705F">
        <w:t xml:space="preserve"> Signal amp</w:t>
      </w:r>
      <w:r>
        <w:t xml:space="preserve"> </w:t>
      </w:r>
    </w:p>
    <w:p w14:paraId="1DC3CB40" w14:textId="45F0491C" w:rsidR="005165E3" w:rsidRPr="005165E3" w:rsidRDefault="00660461" w:rsidP="002608FC">
      <w:r>
        <w:t xml:space="preserve">Date written </w:t>
      </w:r>
      <w:r w:rsidR="00DD1687">
        <w:t>1/2/20</w:t>
      </w:r>
    </w:p>
    <w:p w14:paraId="6FA27163" w14:textId="64C70460" w:rsidR="00BA1C73" w:rsidRDefault="005165E3" w:rsidP="002608FC">
      <w:pPr>
        <w:pStyle w:val="Heading2"/>
      </w:pPr>
      <w:bookmarkStart w:id="19" w:name="_Toc33512820"/>
      <w:r>
        <w:lastRenderedPageBreak/>
        <w:t>+5V Supply</w:t>
      </w:r>
      <w:r w:rsidR="00BA1C73">
        <w:t>.</w:t>
      </w:r>
      <w:bookmarkEnd w:id="19"/>
    </w:p>
    <w:p w14:paraId="20742233" w14:textId="26F10891" w:rsidR="000F46DD" w:rsidRDefault="00BA1C73" w:rsidP="00BA1C73">
      <w:r>
        <w:t>As I knew the I would need a 5V supply</w:t>
      </w:r>
      <w:r w:rsidR="000F46DD">
        <w:t xml:space="preserve"> leveling me some extra time to implement it I, though I might Try and develop a Switch mode power supply using a DC/DC convert. As I thought it be a good learning point and a step in to power electronics.</w:t>
      </w:r>
      <w:r w:rsidR="00CD750A">
        <w:t xml:space="preserve"> As </w:t>
      </w:r>
      <w:r w:rsidR="00850B27">
        <w:t>switch</w:t>
      </w:r>
      <w:r w:rsidR="00CD750A">
        <w:t xml:space="preserve"> mode are much more </w:t>
      </w:r>
      <w:r w:rsidR="00850B27">
        <w:t xml:space="preserve">efficient </w:t>
      </w:r>
      <w:r w:rsidR="00CD750A">
        <w:t xml:space="preserve">then liner </w:t>
      </w:r>
      <w:r w:rsidR="00850B27">
        <w:t xml:space="preserve">regulators. </w:t>
      </w:r>
      <w:r w:rsidR="00CD750A">
        <w:t xml:space="preserve"> </w:t>
      </w:r>
      <w:r w:rsidR="00CD750A">
        <w:br/>
      </w:r>
      <w:r w:rsidR="000F46DD">
        <w:t xml:space="preserve">If I was </w:t>
      </w:r>
      <w:r w:rsidR="00850B27">
        <w:t>u</w:t>
      </w:r>
      <w:r w:rsidR="000F46DD">
        <w:t>nable to finish it development,</w:t>
      </w:r>
      <w:r w:rsidR="00850B27">
        <w:t xml:space="preserve"> of the switch mode supply. </w:t>
      </w:r>
      <w:r w:rsidR="000F46DD">
        <w:t xml:space="preserve">I could quite easily switch in a Liner </w:t>
      </w:r>
      <w:r w:rsidR="00850B27">
        <w:t>regulator</w:t>
      </w:r>
      <w:r w:rsidR="000F46DD">
        <w:t xml:space="preserve"> if need.</w:t>
      </w:r>
    </w:p>
    <w:p w14:paraId="0A138AD3" w14:textId="77777777" w:rsidR="00746B63" w:rsidRDefault="000F46DD" w:rsidP="00BA1C73">
      <w:r>
        <w:t xml:space="preserve">I </w:t>
      </w:r>
      <w:r w:rsidR="00254AC8">
        <w:t>statured</w:t>
      </w:r>
      <w:r>
        <w:t xml:space="preserve"> of by doing some </w:t>
      </w:r>
      <w:r w:rsidR="00254AC8">
        <w:t>research</w:t>
      </w:r>
      <w:r>
        <w:t xml:space="preserve"> in to</w:t>
      </w:r>
      <w:r w:rsidR="00254AC8">
        <w:t xml:space="preserve"> </w:t>
      </w:r>
      <w:r w:rsidR="00746B63">
        <w:t>their</w:t>
      </w:r>
      <w:r w:rsidR="00254AC8">
        <w:t xml:space="preserve"> </w:t>
      </w:r>
      <w:r w:rsidR="00746B63">
        <w:t>operation,</w:t>
      </w:r>
      <w:r w:rsidR="00254AC8">
        <w:t xml:space="preserve"> useful for later when I would properly have to fault find it. Also allowing me to explore my options</w:t>
      </w:r>
      <w:r w:rsidR="00746B63">
        <w:t xml:space="preserve">. </w:t>
      </w:r>
    </w:p>
    <w:p w14:paraId="0ABEE0C0" w14:textId="09E79082" w:rsidR="00746B63" w:rsidRDefault="00746B63" w:rsidP="00BA1C73">
      <w:r>
        <w:t xml:space="preserve">The research allowed me to create a specification for </w:t>
      </w:r>
      <w:r w:rsidR="000A1338">
        <w:t xml:space="preserve">the regulator. </w:t>
      </w:r>
    </w:p>
    <w:p w14:paraId="316C8DE8" w14:textId="77777777" w:rsidR="00746B63" w:rsidRDefault="00746B63" w:rsidP="00746B63">
      <w:pPr>
        <w:pStyle w:val="ListParagraph"/>
        <w:numPr>
          <w:ilvl w:val="0"/>
          <w:numId w:val="21"/>
        </w:numPr>
        <w:jc w:val="both"/>
      </w:pPr>
      <w:r>
        <w:t xml:space="preserve">Take a 12V input </w:t>
      </w:r>
    </w:p>
    <w:p w14:paraId="45835020" w14:textId="60F729BA" w:rsidR="00CD750A" w:rsidRDefault="00CD750A" w:rsidP="00746B63">
      <w:pPr>
        <w:pStyle w:val="ListParagraph"/>
        <w:numPr>
          <w:ilvl w:val="0"/>
          <w:numId w:val="21"/>
        </w:numPr>
        <w:jc w:val="both"/>
      </w:pPr>
      <w:r>
        <w:t xml:space="preserve">5V Output </w:t>
      </w:r>
    </w:p>
    <w:p w14:paraId="0508B1E5" w14:textId="16396A51" w:rsidR="000D49C2" w:rsidRDefault="000D49C2" w:rsidP="00746B63">
      <w:pPr>
        <w:pStyle w:val="ListParagraph"/>
        <w:numPr>
          <w:ilvl w:val="0"/>
          <w:numId w:val="21"/>
        </w:numPr>
        <w:jc w:val="both"/>
      </w:pPr>
      <w:r>
        <w:t xml:space="preserve">Minimal Voltage ripple </w:t>
      </w:r>
    </w:p>
    <w:p w14:paraId="2C0E7F0F" w14:textId="77777777" w:rsidR="00CD750A" w:rsidRDefault="00CD750A" w:rsidP="00746B63">
      <w:pPr>
        <w:pStyle w:val="ListParagraph"/>
        <w:numPr>
          <w:ilvl w:val="0"/>
          <w:numId w:val="21"/>
        </w:numPr>
        <w:jc w:val="both"/>
      </w:pPr>
      <w:r>
        <w:t xml:space="preserve">Invert capability </w:t>
      </w:r>
      <w:r w:rsidRPr="002B0284">
        <w:rPr>
          <w:rStyle w:val="QuotesChar"/>
        </w:rPr>
        <w:t>(This was spec when -5 V was required)</w:t>
      </w:r>
    </w:p>
    <w:p w14:paraId="643EDE3D" w14:textId="61EDFA72" w:rsidR="000D49C2" w:rsidRDefault="00CD750A" w:rsidP="00746B63">
      <w:pPr>
        <w:pStyle w:val="ListParagraph"/>
        <w:numPr>
          <w:ilvl w:val="0"/>
          <w:numId w:val="21"/>
        </w:numPr>
        <w:jc w:val="both"/>
      </w:pPr>
      <w:r>
        <w:t xml:space="preserve">High </w:t>
      </w:r>
      <w:r w:rsidR="000D49C2">
        <w:t>Efficiency</w:t>
      </w:r>
    </w:p>
    <w:p w14:paraId="01ADDC3B" w14:textId="4E908B1B" w:rsidR="00DE2D4F" w:rsidRDefault="00DE2D4F" w:rsidP="00746B63">
      <w:pPr>
        <w:pStyle w:val="ListParagraph"/>
        <w:numPr>
          <w:ilvl w:val="0"/>
          <w:numId w:val="21"/>
        </w:numPr>
        <w:jc w:val="both"/>
      </w:pPr>
      <w:r>
        <w:t>C</w:t>
      </w:r>
      <w:r w:rsidRPr="00DE2D4F">
        <w:t>apable</w:t>
      </w:r>
      <w:r>
        <w:t xml:space="preserve"> of being simulated in LTspice</w:t>
      </w:r>
    </w:p>
    <w:p w14:paraId="43E1F6E7" w14:textId="33B0554E" w:rsidR="00CD750A" w:rsidRDefault="000D49C2" w:rsidP="00746B63">
      <w:pPr>
        <w:pStyle w:val="ListParagraph"/>
        <w:numPr>
          <w:ilvl w:val="0"/>
          <w:numId w:val="21"/>
        </w:numPr>
        <w:jc w:val="both"/>
      </w:pPr>
      <w:r>
        <w:t xml:space="preserve">Low Queasiest current </w:t>
      </w:r>
      <w:r w:rsidR="00CD750A">
        <w:t xml:space="preserve"> </w:t>
      </w:r>
    </w:p>
    <w:p w14:paraId="7EE2A6AB" w14:textId="03AB6929" w:rsidR="00DE2D4F" w:rsidRDefault="00DE2D4F" w:rsidP="005C223D">
      <w:pPr>
        <w:pStyle w:val="ListParagraph"/>
        <w:numPr>
          <w:ilvl w:val="0"/>
          <w:numId w:val="21"/>
        </w:numPr>
        <w:jc w:val="both"/>
      </w:pPr>
      <w:r>
        <w:t>I</w:t>
      </w:r>
      <w:r w:rsidRPr="00DE2D4F">
        <w:t>nternal clock</w:t>
      </w:r>
    </w:p>
    <w:p w14:paraId="55DB5E74" w14:textId="552EC905" w:rsidR="002839D2" w:rsidRDefault="004E68D0" w:rsidP="005C223D">
      <w:pPr>
        <w:pStyle w:val="ListParagraph"/>
        <w:numPr>
          <w:ilvl w:val="0"/>
          <w:numId w:val="21"/>
        </w:numPr>
        <w:jc w:val="both"/>
      </w:pPr>
      <w:r>
        <w:t xml:space="preserve">SMD IC package with legs  </w:t>
      </w:r>
    </w:p>
    <w:p w14:paraId="21450116" w14:textId="25C3EF95" w:rsidR="00DD498B" w:rsidRDefault="005C223D" w:rsidP="0027250D">
      <w:r>
        <w:t xml:space="preserve">This </w:t>
      </w:r>
      <w:r w:rsidR="0027250D">
        <w:t>meant</w:t>
      </w:r>
      <w:r>
        <w:t xml:space="preserve"> I would be </w:t>
      </w:r>
      <w:r w:rsidR="0027250D">
        <w:t>looking</w:t>
      </w:r>
      <w:r>
        <w:t xml:space="preserve"> for </w:t>
      </w:r>
      <w:r w:rsidR="0027250D">
        <w:t xml:space="preserve">a buck or Septic convert to help with this I used analog </w:t>
      </w:r>
      <w:r w:rsidR="0027250D" w:rsidRPr="0027250D">
        <w:t>devices</w:t>
      </w:r>
      <w:r w:rsidR="0027250D">
        <w:t xml:space="preserve"> </w:t>
      </w:r>
      <w:r w:rsidR="0027250D" w:rsidRPr="0027250D">
        <w:t>Regulator search tool</w:t>
      </w:r>
      <w:r w:rsidR="007124FE">
        <w:t xml:space="preserve"> </w:t>
      </w:r>
      <w:r w:rsidR="007124FE">
        <w:fldChar w:fldCharType="begin"/>
      </w:r>
      <w:r w:rsidR="007124FE">
        <w:instrText xml:space="preserve"> REF _Ref33258238 \h </w:instrText>
      </w:r>
      <w:r w:rsidR="007124FE">
        <w:fldChar w:fldCharType="separate"/>
      </w:r>
      <w:r w:rsidR="007124FE">
        <w:t xml:space="preserve">[Ref </w:t>
      </w:r>
      <w:r w:rsidR="007124FE">
        <w:rPr>
          <w:noProof/>
        </w:rPr>
        <w:t>1</w:t>
      </w:r>
      <w:r w:rsidR="007124FE">
        <w:t>]</w:t>
      </w:r>
      <w:r w:rsidR="007124FE">
        <w:fldChar w:fldCharType="end"/>
      </w:r>
      <w:r w:rsidR="00D70258">
        <w:t>.</w:t>
      </w:r>
      <w:r w:rsidR="002839D2">
        <w:t xml:space="preserve"> </w:t>
      </w:r>
      <w:r w:rsidR="00B86343">
        <w:t>The search too allowed me to filter down the results</w:t>
      </w:r>
      <w:r w:rsidR="002B0284">
        <w:t xml:space="preserve"> helping me </w:t>
      </w:r>
      <w:r w:rsidR="002B0284" w:rsidRPr="002B0284">
        <w:t xml:space="preserve">ratify </w:t>
      </w:r>
      <w:r w:rsidR="002B0284">
        <w:t xml:space="preserve">my choice of </w:t>
      </w:r>
      <w:r w:rsidR="00D17D78">
        <w:t xml:space="preserve">deices I decided on the </w:t>
      </w:r>
      <w:r w:rsidR="00D17D78" w:rsidRPr="00D17D78">
        <w:t>LT8362</w:t>
      </w:r>
      <w:r w:rsidR="00D70258">
        <w:t xml:space="preserve"> </w:t>
      </w:r>
      <w:r w:rsidR="00D17D78">
        <w:t>, this was selected as it fit into my specification</w:t>
      </w:r>
      <w:r w:rsidR="006D4B68">
        <w:t xml:space="preserve"> and was suggested for uses in new designs </w:t>
      </w:r>
      <w:r w:rsidR="008A50CE">
        <w:t xml:space="preserve">. </w:t>
      </w:r>
      <w:r w:rsidR="00D17D78">
        <w:t xml:space="preserve">  </w:t>
      </w:r>
      <w:r w:rsidR="0027250D">
        <w:t xml:space="preserve">                                                                                                                                                                                                                                                                                                                                                                                                  </w:t>
      </w:r>
    </w:p>
    <w:p w14:paraId="20E6CB6E" w14:textId="7317B73D" w:rsidR="00DD498B" w:rsidRDefault="005B4DD7" w:rsidP="00F931A9">
      <w:pPr>
        <w:pStyle w:val="Heading3"/>
      </w:pPr>
      <w:bookmarkStart w:id="20" w:name="_Toc33512821"/>
      <w:r>
        <w:rPr>
          <w:noProof/>
        </w:rPr>
        <w:drawing>
          <wp:anchor distT="0" distB="0" distL="114300" distR="114300" simplePos="0" relativeHeight="251668480" behindDoc="0" locked="0" layoutInCell="1" allowOverlap="1" wp14:anchorId="64C6127F" wp14:editId="27334E6D">
            <wp:simplePos x="0" y="0"/>
            <wp:positionH relativeFrom="column">
              <wp:posOffset>3194343</wp:posOffset>
            </wp:positionH>
            <wp:positionV relativeFrom="paragraph">
              <wp:posOffset>56857</wp:posOffset>
            </wp:positionV>
            <wp:extent cx="2188308" cy="145665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8308" cy="1456655"/>
                    </a:xfrm>
                    <a:prstGeom prst="rect">
                      <a:avLst/>
                    </a:prstGeom>
                  </pic:spPr>
                </pic:pic>
              </a:graphicData>
            </a:graphic>
          </wp:anchor>
        </w:drawing>
      </w:r>
      <w:r w:rsidR="00F931A9">
        <w:t xml:space="preserve">+5V </w:t>
      </w:r>
      <w:r w:rsidR="000972E4">
        <w:t>R</w:t>
      </w:r>
      <w:r w:rsidR="00F931A9">
        <w:t>egulator design</w:t>
      </w:r>
      <w:bookmarkEnd w:id="20"/>
    </w:p>
    <w:p w14:paraId="69D55544" w14:textId="5013A565" w:rsidR="00D17D78" w:rsidRDefault="00F8006A" w:rsidP="002D458F">
      <w:r>
        <w:t xml:space="preserve">Now </w:t>
      </w:r>
      <w:r w:rsidR="00071D3D">
        <w:t xml:space="preserve">the convert has been </w:t>
      </w:r>
      <w:r w:rsidR="00C8434B">
        <w:t xml:space="preserve">selected, the power supply external circuit is to be designed. This involves </w:t>
      </w:r>
      <w:r w:rsidR="005B4DD7">
        <w:t>component values for the regulator design</w:t>
      </w:r>
      <w:r w:rsidR="00C8434B">
        <w:t xml:space="preserve"> this is done by calculation reference to design notes and simulation. </w:t>
      </w:r>
      <w:r w:rsidR="005B4DD7">
        <w:t xml:space="preserve">   </w:t>
      </w:r>
    </w:p>
    <w:p w14:paraId="61DB1E0E" w14:textId="1CBCF5ED" w:rsidR="00D17D78" w:rsidRDefault="002608FC" w:rsidP="002D458F">
      <w:r>
        <w:rPr>
          <w:noProof/>
        </w:rPr>
        <mc:AlternateContent>
          <mc:Choice Requires="wps">
            <w:drawing>
              <wp:anchor distT="0" distB="0" distL="114300" distR="114300" simplePos="0" relativeHeight="251670528" behindDoc="0" locked="0" layoutInCell="1" allowOverlap="1" wp14:anchorId="76B185A9" wp14:editId="6D539D65">
                <wp:simplePos x="0" y="0"/>
                <wp:positionH relativeFrom="column">
                  <wp:posOffset>3318950</wp:posOffset>
                </wp:positionH>
                <wp:positionV relativeFrom="paragraph">
                  <wp:posOffset>94371</wp:posOffset>
                </wp:positionV>
                <wp:extent cx="1883410" cy="194945"/>
                <wp:effectExtent l="0" t="0" r="2540" b="14605"/>
                <wp:wrapNone/>
                <wp:docPr id="26" name="Text Box 26"/>
                <wp:cNvGraphicFramePr/>
                <a:graphic xmlns:a="http://schemas.openxmlformats.org/drawingml/2006/main">
                  <a:graphicData uri="http://schemas.microsoft.com/office/word/2010/wordprocessingShape">
                    <wps:wsp>
                      <wps:cNvSpPr txBox="1"/>
                      <wps:spPr>
                        <a:xfrm>
                          <a:off x="0" y="0"/>
                          <a:ext cx="1883410" cy="194945"/>
                        </a:xfrm>
                        <a:prstGeom prst="rect">
                          <a:avLst/>
                        </a:prstGeom>
                        <a:noFill/>
                        <a:ln>
                          <a:noFill/>
                        </a:ln>
                      </wps:spPr>
                      <wps:txbx>
                        <w:txbxContent>
                          <w:p w14:paraId="5CFD81DA" w14:textId="5CBF0197" w:rsidR="005B4DD7" w:rsidRPr="0079151D" w:rsidRDefault="005B4DD7" w:rsidP="005B4DD7">
                            <w:pPr>
                              <w:pStyle w:val="Caption"/>
                              <w:rPr>
                                <w:noProof/>
                                <w:color w:val="595959" w:themeColor="text1" w:themeTint="A6"/>
                              </w:rPr>
                            </w:pPr>
                            <w:r>
                              <w:t xml:space="preserve">Figure </w:t>
                            </w:r>
                            <w:r w:rsidR="00A35C20">
                              <w:fldChar w:fldCharType="begin"/>
                            </w:r>
                            <w:r w:rsidR="00A35C20">
                              <w:instrText xml:space="preserve"> SEQ Figure \* ARABIC </w:instrText>
                            </w:r>
                            <w:r w:rsidR="00A35C20">
                              <w:fldChar w:fldCharType="separate"/>
                            </w:r>
                            <w:r>
                              <w:rPr>
                                <w:noProof/>
                              </w:rPr>
                              <w:t>8</w:t>
                            </w:r>
                            <w:r w:rsidR="00A35C20">
                              <w:rPr>
                                <w:noProof/>
                              </w:rPr>
                              <w:fldChar w:fldCharType="end"/>
                            </w:r>
                            <w:r>
                              <w:t xml:space="preserve"> DC/DC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185A9" id="Text Box 26" o:spid="_x0000_s1030" type="#_x0000_t202" style="position:absolute;margin-left:261.35pt;margin-top:7.45pt;width:148.3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" filled="f" stroked="f">
                <v:textbox inset="0,0,0,0">
                  <w:txbxContent>
                    <w:p w14:paraId="5CFD81DA" w14:textId="5CBF0197" w:rsidR="005B4DD7" w:rsidRPr="0079151D" w:rsidRDefault="005B4DD7" w:rsidP="005B4DD7">
                      <w:pPr>
                        <w:pStyle w:val="Caption"/>
                        <w:rPr>
                          <w:noProof/>
                          <w:color w:val="595959" w:themeColor="text1" w:themeTint="A6"/>
                        </w:rPr>
                      </w:pPr>
                      <w:r>
                        <w:t xml:space="preserve">Figure </w:t>
                      </w:r>
                      <w:r w:rsidR="00A35C20">
                        <w:fldChar w:fldCharType="begin"/>
                      </w:r>
                      <w:r w:rsidR="00A35C20">
                        <w:instrText xml:space="preserve"> SEQ Figure \* ARABIC </w:instrText>
                      </w:r>
                      <w:r w:rsidR="00A35C20">
                        <w:fldChar w:fldCharType="separate"/>
                      </w:r>
                      <w:r>
                        <w:rPr>
                          <w:noProof/>
                        </w:rPr>
                        <w:t>8</w:t>
                      </w:r>
                      <w:r w:rsidR="00A35C20">
                        <w:rPr>
                          <w:noProof/>
                        </w:rPr>
                        <w:fldChar w:fldCharType="end"/>
                      </w:r>
                      <w:r>
                        <w:t xml:space="preserve"> DC/DC pinout</w:t>
                      </w:r>
                    </w:p>
                  </w:txbxContent>
                </v:textbox>
              </v:shape>
            </w:pict>
          </mc:Fallback>
        </mc:AlternateContent>
      </w:r>
    </w:p>
    <w:p w14:paraId="6EA925D6" w14:textId="77777777" w:rsidR="005B4DD7" w:rsidRDefault="00DC629B" w:rsidP="002608FC">
      <w:pPr>
        <w:keepNext/>
        <w:jc w:val="center"/>
      </w:pPr>
      <w:r>
        <w:rPr>
          <w:noProof/>
        </w:rPr>
        <w:lastRenderedPageBreak/>
        <w:drawing>
          <wp:inline distT="0" distB="0" distL="0" distR="0" wp14:anchorId="534064AF" wp14:editId="3FCD66DF">
            <wp:extent cx="4806461" cy="2975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V.png"/>
                    <pic:cNvPicPr/>
                  </pic:nvPicPr>
                  <pic:blipFill rotWithShape="1">
                    <a:blip r:embed="rId28">
                      <a:extLst>
                        <a:ext uri="{28A0092B-C50C-407E-A947-70E740481C1C}">
                          <a14:useLocalDpi xmlns:a14="http://schemas.microsoft.com/office/drawing/2010/main" val="0"/>
                        </a:ext>
                      </a:extLst>
                    </a:blip>
                    <a:srcRect l="12393"/>
                    <a:stretch/>
                  </pic:blipFill>
                  <pic:spPr bwMode="auto">
                    <a:xfrm>
                      <a:off x="0" y="0"/>
                      <a:ext cx="4806461" cy="2975610"/>
                    </a:xfrm>
                    <a:prstGeom prst="rect">
                      <a:avLst/>
                    </a:prstGeom>
                    <a:ln>
                      <a:noFill/>
                    </a:ln>
                    <a:extLst>
                      <a:ext uri="{53640926-AAD7-44D8-BBD7-CCE9431645EC}">
                        <a14:shadowObscured xmlns:a14="http://schemas.microsoft.com/office/drawing/2010/main"/>
                      </a:ext>
                    </a:extLst>
                  </pic:spPr>
                </pic:pic>
              </a:graphicData>
            </a:graphic>
          </wp:inline>
        </w:drawing>
      </w:r>
    </w:p>
    <w:p w14:paraId="7D8E1DF8" w14:textId="1C381CD7" w:rsidR="00D17D78" w:rsidRDefault="005B4DD7" w:rsidP="0007144D">
      <w:pPr>
        <w:pStyle w:val="Caption"/>
      </w:pPr>
      <w:r>
        <w:t xml:space="preserve">Figure </w:t>
      </w:r>
      <w:r w:rsidR="00A35C20">
        <w:fldChar w:fldCharType="begin"/>
      </w:r>
      <w:r w:rsidR="00A35C20">
        <w:instrText xml:space="preserve"> SEQ Figure \* ARABIC </w:instrText>
      </w:r>
      <w:r w:rsidR="00A35C20">
        <w:fldChar w:fldCharType="separate"/>
      </w:r>
      <w:r>
        <w:rPr>
          <w:noProof/>
        </w:rPr>
        <w:t>9</w:t>
      </w:r>
      <w:r w:rsidR="00A35C20">
        <w:rPr>
          <w:noProof/>
        </w:rPr>
        <w:fldChar w:fldCharType="end"/>
      </w:r>
      <w:r>
        <w:t xml:space="preserve"> DC/DC Pinout</w:t>
      </w:r>
    </w:p>
    <w:p w14:paraId="50B492AF" w14:textId="39E18856" w:rsidR="00D17D78" w:rsidRDefault="00B01AEA" w:rsidP="002D458F">
      <w:r>
        <w:t xml:space="preserve"> This is the layout of the </w:t>
      </w:r>
      <w:r w:rsidR="0007144D" w:rsidRPr="0007144D">
        <w:t xml:space="preserve">SEPIC </w:t>
      </w:r>
      <w:r>
        <w:t>converter</w:t>
      </w:r>
      <w:r w:rsidR="0007144D">
        <w:t xml:space="preserve"> </w:t>
      </w:r>
      <w:r>
        <w:t xml:space="preserve"> </w:t>
      </w:r>
    </w:p>
    <w:p w14:paraId="1F484ACA" w14:textId="1CC5A73E" w:rsidR="0007144D" w:rsidRDefault="0007144D" w:rsidP="002D458F">
      <w:r>
        <w:t xml:space="preserve">To start the design the duty cycle of the convert should be calculated. </w:t>
      </w:r>
    </w:p>
    <w:p w14:paraId="65ADBB34" w14:textId="0D745ECC" w:rsidR="0007144D" w:rsidRDefault="0007144D" w:rsidP="002D458F">
      <m:oMathPara>
        <m:oMath>
          <m:r>
            <w:rPr>
              <w:rFonts w:ascii="Latin Modern Math" w:hAnsi="Latin Modern Math"/>
            </w:rPr>
            <m:t xml:space="preserve">Duty cycle= </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V</m:t>
                  </m:r>
                </m:e>
                <m:sub>
                  <m:r>
                    <w:rPr>
                      <w:rFonts w:ascii="Latin Modern Math" w:hAnsi="Latin Modern Math"/>
                    </w:rPr>
                    <m:t xml:space="preserve">o </m:t>
                  </m:r>
                </m:sub>
              </m:sSub>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D</m:t>
                  </m:r>
                </m:sub>
              </m:sSub>
            </m:num>
            <m:den>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o</m:t>
                  </m:r>
                </m:sub>
              </m:sSub>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D</m:t>
                  </m:r>
                </m:sub>
              </m:sSub>
            </m:den>
          </m:f>
        </m:oMath>
      </m:oMathPara>
    </w:p>
    <w:p w14:paraId="234B6DBA" w14:textId="3A6C3043" w:rsidR="00D17D78" w:rsidRDefault="00D17D78" w:rsidP="002D458F"/>
    <w:p w14:paraId="6384433E" w14:textId="4A1202AC" w:rsidR="00D17D78" w:rsidRDefault="00D17D78" w:rsidP="002D458F"/>
    <w:p w14:paraId="2FFD68DC" w14:textId="0AEE9E90" w:rsidR="00D17D78" w:rsidRDefault="00D17D78" w:rsidP="002D458F"/>
    <w:p w14:paraId="7F45A70B" w14:textId="4EF93E4C" w:rsidR="00D17D78" w:rsidRDefault="00D17D78" w:rsidP="002D458F"/>
    <w:p w14:paraId="4AD7BF67" w14:textId="26C5F9E6" w:rsidR="00D17D78" w:rsidRDefault="00D17D78" w:rsidP="002D458F"/>
    <w:p w14:paraId="1410B6A9" w14:textId="622538FD" w:rsidR="00D17D78" w:rsidRDefault="00D17D78" w:rsidP="002D458F"/>
    <w:p w14:paraId="49083EAB" w14:textId="379EC146" w:rsidR="00D17D78" w:rsidRDefault="00D17D78" w:rsidP="002D458F"/>
    <w:p w14:paraId="60696EA6" w14:textId="3495E9BE" w:rsidR="00D17D78" w:rsidRDefault="00D17D78" w:rsidP="002D458F"/>
    <w:p w14:paraId="7409F543" w14:textId="5132CBAC" w:rsidR="00D17D78" w:rsidRDefault="00D17D78" w:rsidP="002D458F"/>
    <w:p w14:paraId="7F156FA0" w14:textId="77777777" w:rsidR="00D17D78" w:rsidRDefault="00D17D78" w:rsidP="002D458F"/>
    <w:p w14:paraId="1AE55292" w14:textId="306AEF62" w:rsidR="00B91A18" w:rsidRDefault="00B91A18" w:rsidP="00B91A18">
      <w:bookmarkStart w:id="21" w:name="_Ref33258238"/>
      <w:r>
        <w:lastRenderedPageBreak/>
        <w:t xml:space="preserve">Written on </w:t>
      </w:r>
      <w:r w:rsidR="00091553">
        <w:t>8</w:t>
      </w:r>
      <w:r>
        <w:t>/2/20</w:t>
      </w:r>
    </w:p>
    <w:p w14:paraId="0175F69E" w14:textId="77777777" w:rsidR="00B91A18" w:rsidRDefault="00B91A18" w:rsidP="00A63AF5">
      <w:pPr>
        <w:pStyle w:val="Caption"/>
      </w:pPr>
    </w:p>
    <w:p w14:paraId="0248A2A3" w14:textId="2F87A29C" w:rsidR="002D458F" w:rsidRDefault="00A63AF5" w:rsidP="00A63AF5">
      <w:pPr>
        <w:pStyle w:val="Caption"/>
      </w:pPr>
      <w:r>
        <w:t xml:space="preserve">[Ref </w:t>
      </w:r>
      <w:r w:rsidR="00A35C20">
        <w:fldChar w:fldCharType="begin"/>
      </w:r>
      <w:r w:rsidR="00A35C20">
        <w:instrText xml:space="preserve"> SEQ Ref \* ARABIC </w:instrText>
      </w:r>
      <w:r w:rsidR="00A35C20">
        <w:fldChar w:fldCharType="separate"/>
      </w:r>
      <w:r>
        <w:rPr>
          <w:noProof/>
        </w:rPr>
        <w:t>1</w:t>
      </w:r>
      <w:r w:rsidR="00A35C20">
        <w:rPr>
          <w:noProof/>
        </w:rPr>
        <w:fldChar w:fldCharType="end"/>
      </w:r>
      <w:r>
        <w:t>]</w:t>
      </w:r>
      <w:bookmarkEnd w:id="21"/>
    </w:p>
    <w:p w14:paraId="222772A0" w14:textId="4606201F" w:rsidR="005165E3" w:rsidRDefault="002D458F" w:rsidP="0027250D">
      <w:r>
        <w:t>www.analog.com. (n.d.). Switching Regulators | Analog Devices. [online] Available at: https://www.analog.com/en/products/power-management/switching-regulators.html [Accessed 22 Feb. 2020].</w:t>
      </w:r>
    </w:p>
    <w:p w14:paraId="1F6A1ED1" w14:textId="7B590BD2" w:rsidR="007707C6" w:rsidRDefault="00BD5511" w:rsidP="007707C6">
      <w:pPr>
        <w:pStyle w:val="Heading2"/>
      </w:pPr>
      <w:bookmarkStart w:id="22" w:name="_Toc33512822"/>
      <w:r>
        <w:t>Schematic</w:t>
      </w:r>
      <w:bookmarkEnd w:id="22"/>
      <w:r>
        <w:t xml:space="preserve"> </w:t>
      </w:r>
    </w:p>
    <w:p w14:paraId="3322CD06" w14:textId="0B49F958" w:rsidR="00BD5511" w:rsidRPr="00660461" w:rsidRDefault="007707C6" w:rsidP="00151E41">
      <w:r>
        <w:t xml:space="preserve">So Started some work on schematic </w:t>
      </w:r>
      <w:r w:rsidR="00BD5511">
        <w:br w:type="page"/>
      </w:r>
    </w:p>
    <w:p w14:paraId="1D06E86B" w14:textId="19C957E0" w:rsidR="00476F52" w:rsidRDefault="00476F52" w:rsidP="00151E41">
      <w:pPr>
        <w:pStyle w:val="Heading2"/>
      </w:pPr>
      <w:bookmarkStart w:id="23" w:name="_Toc33512823"/>
      <w:r>
        <w:lastRenderedPageBreak/>
        <w:t>Pre-Alpha</w:t>
      </w:r>
      <w:r w:rsidRPr="00DB65ED">
        <w:t xml:space="preserve"> </w:t>
      </w:r>
      <w:r>
        <w:t>Testing 1.2</w:t>
      </w:r>
      <w:bookmarkEnd w:id="23"/>
    </w:p>
    <w:p w14:paraId="41AD287A" w14:textId="52D68EAB" w:rsidR="004079EF" w:rsidRDefault="00B965C4" w:rsidP="00151E41">
      <w:r>
        <w:t>So,</w:t>
      </w:r>
      <w:r w:rsidR="00F7131F">
        <w:t xml:space="preserve"> I discovered that I did not do my previous designed test with a</w:t>
      </w:r>
      <w:r>
        <w:t xml:space="preserve"> coupling capacitor on the microphone input. This now means that the</w:t>
      </w:r>
      <w:r w:rsidR="00AD3716">
        <w:t xml:space="preserve"> out of the microphone </w:t>
      </w:r>
      <w:r w:rsidR="004079EF">
        <w:t>maxes</w:t>
      </w:r>
      <w:r w:rsidR="00AD3716">
        <w:t xml:space="preserve"> out goes between 2.5 and -2.5.</w:t>
      </w:r>
      <w:r w:rsidR="004079EF">
        <w:t xml:space="preserve"> as the DC offset has been removed. </w:t>
      </w:r>
    </w:p>
    <w:p w14:paraId="6A1313BC" w14:textId="44A3241C" w:rsidR="00476F52" w:rsidRDefault="004079EF" w:rsidP="00151E41">
      <w:r>
        <w:rPr>
          <w:noProof/>
        </w:rPr>
        <w:drawing>
          <wp:inline distT="0" distB="0" distL="0" distR="0" wp14:anchorId="0CA24C8E" wp14:editId="5AB99A92">
            <wp:extent cx="5478713" cy="326091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7856" b="12750"/>
                    <a:stretch/>
                  </pic:blipFill>
                  <pic:spPr bwMode="auto">
                    <a:xfrm>
                      <a:off x="0" y="0"/>
                      <a:ext cx="5479415" cy="3261330"/>
                    </a:xfrm>
                    <a:prstGeom prst="rect">
                      <a:avLst/>
                    </a:prstGeom>
                    <a:noFill/>
                    <a:ln>
                      <a:noFill/>
                    </a:ln>
                    <a:extLst>
                      <a:ext uri="{53640926-AAD7-44D8-BBD7-CCE9431645EC}">
                        <a14:shadowObscured xmlns:a14="http://schemas.microsoft.com/office/drawing/2010/main"/>
                      </a:ext>
                    </a:extLst>
                  </pic:spPr>
                </pic:pic>
              </a:graphicData>
            </a:graphic>
          </wp:inline>
        </w:drawing>
      </w:r>
    </w:p>
    <w:p w14:paraId="1BFD9C75" w14:textId="630A882A" w:rsidR="00476F52" w:rsidRPr="00476F52" w:rsidRDefault="00476F52" w:rsidP="00151E41"/>
    <w:p w14:paraId="3CE8FC37" w14:textId="77777777" w:rsidR="00991F0F" w:rsidRPr="00151E41" w:rsidRDefault="004079EF" w:rsidP="00151E41">
      <w:r w:rsidRPr="00151E41">
        <w:t xml:space="preserve">This means that I how to reconsider how I am going </w:t>
      </w:r>
      <w:r w:rsidR="006E0A70" w:rsidRPr="00151E41">
        <w:t xml:space="preserve">to setup the input stage </w:t>
      </w:r>
      <w:r w:rsidR="00663C5E" w:rsidRPr="00151E41">
        <w:t>circuit as the design would now</w:t>
      </w:r>
      <w:r w:rsidR="00991F0F" w:rsidRPr="00151E41">
        <w:t xml:space="preserve">. </w:t>
      </w:r>
    </w:p>
    <w:p w14:paraId="45DB8FAE" w14:textId="5FA6BC36" w:rsidR="0011056E" w:rsidRDefault="00087510" w:rsidP="00151E41">
      <w:r w:rsidRPr="00151E41">
        <w:t>So,</w:t>
      </w:r>
      <w:r w:rsidR="007E506B" w:rsidRPr="00151E41">
        <w:t xml:space="preserve"> I reconsider what I would need to do so reconsidering what need to be </w:t>
      </w:r>
      <w:r w:rsidR="000803AF" w:rsidRPr="00151E41">
        <w:t xml:space="preserve">designs. </w:t>
      </w:r>
      <w:r w:rsidRPr="00151E41">
        <w:t>So,</w:t>
      </w:r>
      <w:r w:rsidR="000803AF" w:rsidRPr="00151E41">
        <w:t xml:space="preserve"> what I had not consider before was the peak detector would only work on the positive peaks even if they were level shifted up</w:t>
      </w:r>
      <w:r w:rsidR="001A2570" w:rsidRPr="00151E41">
        <w:t xml:space="preserve">. </w:t>
      </w:r>
      <w:r w:rsidRPr="00151E41">
        <w:t>So,</w:t>
      </w:r>
      <w:r w:rsidR="001A2570" w:rsidRPr="00151E41">
        <w:t xml:space="preserve"> the</w:t>
      </w:r>
      <w:r w:rsidRPr="00151E41">
        <w:t xml:space="preserve"> </w:t>
      </w:r>
      <w:r w:rsidR="00DC21D1" w:rsidRPr="00151E41">
        <w:t>input stage</w:t>
      </w:r>
      <w:r w:rsidR="001A2570" w:rsidRPr="00151E41">
        <w:t xml:space="preserve"> would only need to be a </w:t>
      </w:r>
      <w:r w:rsidRPr="00151E41">
        <w:t xml:space="preserve">Peak </w:t>
      </w:r>
      <w:r w:rsidR="00DC21D1" w:rsidRPr="00151E41">
        <w:t>detector and</w:t>
      </w:r>
      <w:r w:rsidR="001A2570" w:rsidRPr="00151E41">
        <w:t xml:space="preserve"> amp for volume control. </w:t>
      </w:r>
    </w:p>
    <w:p w14:paraId="1A8F4B78" w14:textId="064F0AFF" w:rsidR="00173BBD" w:rsidRDefault="00173BBD" w:rsidP="00151E41"/>
    <w:p w14:paraId="2165884B" w14:textId="4F2A6CCD" w:rsidR="00173BBD" w:rsidRDefault="00173BBD" w:rsidP="00151E41"/>
    <w:p w14:paraId="718BDBC0" w14:textId="507DA7F6" w:rsidR="00B91A18" w:rsidRDefault="00B91A18" w:rsidP="00151E41"/>
    <w:p w14:paraId="7FA17323" w14:textId="6FCAFFB2" w:rsidR="00B91A18" w:rsidRDefault="00B91A18" w:rsidP="00151E41"/>
    <w:p w14:paraId="59C044C7" w14:textId="77777777" w:rsidR="00B91A18" w:rsidRDefault="00B91A18" w:rsidP="00151E41"/>
    <w:p w14:paraId="6229E378" w14:textId="281C618A" w:rsidR="006128B3" w:rsidRDefault="00F858D6" w:rsidP="00151E41">
      <w:r>
        <w:lastRenderedPageBreak/>
        <w:t>So, a</w:t>
      </w:r>
      <w:r w:rsidR="001A2570">
        <w:t xml:space="preserve"> peak detector</w:t>
      </w:r>
      <w:r w:rsidR="00173BBD">
        <w:t xml:space="preserve"> circuit</w:t>
      </w:r>
      <w:r w:rsidR="001A2570">
        <w:t xml:space="preserve"> was tested with the altered microphone output </w:t>
      </w:r>
    </w:p>
    <w:p w14:paraId="57ED265B" w14:textId="20B76E0F" w:rsidR="00F63C6F" w:rsidRDefault="0011142A" w:rsidP="00151E41">
      <w:r>
        <w:rPr>
          <w:noProof/>
        </w:rPr>
        <w:drawing>
          <wp:inline distT="0" distB="0" distL="0" distR="0" wp14:anchorId="029ACFBE" wp14:editId="08206041">
            <wp:extent cx="3235569" cy="162654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9504" cy="1638579"/>
                    </a:xfrm>
                    <a:prstGeom prst="rect">
                      <a:avLst/>
                    </a:prstGeom>
                    <a:noFill/>
                    <a:ln>
                      <a:noFill/>
                    </a:ln>
                  </pic:spPr>
                </pic:pic>
              </a:graphicData>
            </a:graphic>
          </wp:inline>
        </w:drawing>
      </w:r>
    </w:p>
    <w:p w14:paraId="51322307" w14:textId="13E3474F" w:rsidR="00173BBD" w:rsidRDefault="00173BBD" w:rsidP="00173BBD">
      <w:pPr>
        <w:pStyle w:val="Heading3"/>
      </w:pPr>
      <w:bookmarkStart w:id="24" w:name="_Toc33512824"/>
      <w:r>
        <w:t>Circuit operation</w:t>
      </w:r>
      <w:bookmarkEnd w:id="24"/>
      <w:r>
        <w:t xml:space="preserve"> </w:t>
      </w:r>
    </w:p>
    <w:p w14:paraId="477D5006" w14:textId="177646D2" w:rsidR="00173BBD" w:rsidRDefault="00B01A83" w:rsidP="00151E41">
      <w:r>
        <w:t>So,</w:t>
      </w:r>
      <w:r w:rsidR="00173BBD">
        <w:t xml:space="preserve"> </w:t>
      </w:r>
      <w:r>
        <w:t xml:space="preserve">the diode cuts off the negative cycle of the signal </w:t>
      </w:r>
      <w:r w:rsidR="000D6A1A">
        <w:t xml:space="preserve">the parallel capacitor holds the peak value the Resistor will cause the capacitor to discharge. Together they form an RC circuit so the time </w:t>
      </w:r>
      <w:r w:rsidR="00FC334E">
        <w:t xml:space="preserve">period is defined off those values. </w:t>
      </w:r>
      <w:r w:rsidR="000D6A1A">
        <w:t xml:space="preserve"> </w:t>
      </w:r>
    </w:p>
    <w:p w14:paraId="685A2E1C" w14:textId="1EFD6C0D" w:rsidR="006128B3" w:rsidRDefault="006128B3" w:rsidP="00151E41">
      <w:r>
        <w:t xml:space="preserve">It took me a while to work out the value to get the </w:t>
      </w:r>
      <w:r w:rsidR="00087510">
        <w:t>right peak</w:t>
      </w:r>
      <w:r>
        <w:t xml:space="preserve"> detector but </w:t>
      </w:r>
      <w:r w:rsidR="00313849">
        <w:t xml:space="preserve">I </w:t>
      </w:r>
      <w:r w:rsidR="00140C73">
        <w:t>managed to</w:t>
      </w:r>
      <w:r w:rsidR="00313849">
        <w:t xml:space="preserve"> get </w:t>
      </w:r>
      <w:r w:rsidR="004B1993">
        <w:t xml:space="preserve">an </w:t>
      </w:r>
      <w:r w:rsidR="003B46F1" w:rsidRPr="003B46F1">
        <w:t>operational</w:t>
      </w:r>
      <w:r w:rsidR="003B46F1">
        <w:t xml:space="preserve"> one</w:t>
      </w:r>
      <w:r w:rsidR="00313849">
        <w:t xml:space="preserve"> </w:t>
      </w:r>
    </w:p>
    <w:p w14:paraId="2156FD2E" w14:textId="77777777" w:rsidR="00EB5BCE" w:rsidRDefault="006128B3" w:rsidP="00EB5BCE">
      <w:pPr>
        <w:keepNext/>
      </w:pPr>
      <w:r>
        <w:rPr>
          <w:noProof/>
        </w:rPr>
        <w:drawing>
          <wp:inline distT="0" distB="0" distL="0" distR="0" wp14:anchorId="745EB678" wp14:editId="51DB2D49">
            <wp:extent cx="5479301" cy="3287731"/>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7366" b="12597"/>
                    <a:stretch/>
                  </pic:blipFill>
                  <pic:spPr bwMode="auto">
                    <a:xfrm>
                      <a:off x="0" y="0"/>
                      <a:ext cx="5479415" cy="3287800"/>
                    </a:xfrm>
                    <a:prstGeom prst="rect">
                      <a:avLst/>
                    </a:prstGeom>
                    <a:noFill/>
                    <a:ln>
                      <a:noFill/>
                    </a:ln>
                    <a:extLst>
                      <a:ext uri="{53640926-AAD7-44D8-BBD7-CCE9431645EC}">
                        <a14:shadowObscured xmlns:a14="http://schemas.microsoft.com/office/drawing/2010/main"/>
                      </a:ext>
                    </a:extLst>
                  </pic:spPr>
                </pic:pic>
              </a:graphicData>
            </a:graphic>
          </wp:inline>
        </w:drawing>
      </w:r>
    </w:p>
    <w:p w14:paraId="011D17EB" w14:textId="0689D954" w:rsidR="001A2570" w:rsidRDefault="00EB5BCE" w:rsidP="00EB5BCE">
      <w:pPr>
        <w:pStyle w:val="Caption"/>
      </w:pPr>
      <w:r>
        <w:t xml:space="preserve">Figure </w:t>
      </w:r>
      <w:fldSimple w:instr=" SEQ Figure \* ARABIC ">
        <w:r w:rsidR="005B4DD7">
          <w:rPr>
            <w:noProof/>
          </w:rPr>
          <w:t>10</w:t>
        </w:r>
      </w:fldSimple>
      <w:r>
        <w:t xml:space="preserve"> Circuit test</w:t>
      </w:r>
    </w:p>
    <w:p w14:paraId="18CD8268" w14:textId="77777777" w:rsidR="001A2570" w:rsidRDefault="001A2570" w:rsidP="00151E41"/>
    <w:p w14:paraId="54A91BFA" w14:textId="77777777" w:rsidR="00EB5BCE" w:rsidRDefault="000803AF" w:rsidP="00EB5BCE">
      <w:pPr>
        <w:keepNext/>
      </w:pPr>
      <w:r>
        <w:lastRenderedPageBreak/>
        <w:t xml:space="preserve">  </w:t>
      </w:r>
      <w:r w:rsidR="007E506B">
        <w:t xml:space="preserve"> </w:t>
      </w:r>
      <w:r w:rsidR="00663C5E">
        <w:t xml:space="preserve"> </w:t>
      </w:r>
      <w:r w:rsidR="00B30CA3">
        <w:t xml:space="preserve"> </w:t>
      </w:r>
      <w:r w:rsidR="004079EF">
        <w:t xml:space="preserve"> </w:t>
      </w:r>
      <w:r w:rsidR="00F63C6F">
        <w:rPr>
          <w:noProof/>
        </w:rPr>
        <w:drawing>
          <wp:inline distT="0" distB="0" distL="0" distR="0" wp14:anchorId="4406CA15" wp14:editId="6B9A8433">
            <wp:extent cx="5017476" cy="33304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0829" cy="3352604"/>
                    </a:xfrm>
                    <a:prstGeom prst="rect">
                      <a:avLst/>
                    </a:prstGeom>
                    <a:noFill/>
                    <a:ln>
                      <a:noFill/>
                    </a:ln>
                  </pic:spPr>
                </pic:pic>
              </a:graphicData>
            </a:graphic>
          </wp:inline>
        </w:drawing>
      </w:r>
    </w:p>
    <w:p w14:paraId="4FE7EFFA" w14:textId="31DAF9EB" w:rsidR="00C57089" w:rsidRDefault="00EB5BCE" w:rsidP="00EB5BCE">
      <w:pPr>
        <w:pStyle w:val="Caption"/>
      </w:pPr>
      <w:bookmarkStart w:id="25" w:name="_Ref32598253"/>
      <w:r>
        <w:t xml:space="preserve">Figure </w:t>
      </w:r>
      <w:fldSimple w:instr=" SEQ Figure \* ARABIC ">
        <w:r w:rsidR="005B4DD7">
          <w:rPr>
            <w:noProof/>
          </w:rPr>
          <w:t>11</w:t>
        </w:r>
      </w:fldSimple>
      <w:bookmarkEnd w:id="25"/>
      <w:r>
        <w:t xml:space="preserve"> Peak Detector Circuit</w:t>
      </w:r>
    </w:p>
    <w:p w14:paraId="068CA6C4" w14:textId="5CE66A91" w:rsidR="00151E41" w:rsidRDefault="00151E41" w:rsidP="00151E41"/>
    <w:p w14:paraId="0A9D87B0" w14:textId="5A0B7933" w:rsidR="00D53E6D" w:rsidRDefault="00EB5BCE" w:rsidP="00151E41">
      <w:r>
        <w:fldChar w:fldCharType="begin"/>
      </w:r>
      <w:r>
        <w:instrText xml:space="preserve"> REF _Ref32598253 \h </w:instrText>
      </w:r>
      <w:r>
        <w:fldChar w:fldCharType="separate"/>
      </w:r>
      <w:r w:rsidR="001F6DD1">
        <w:t xml:space="preserve">Figure </w:t>
      </w:r>
      <w:r w:rsidR="001F6DD1">
        <w:rPr>
          <w:noProof/>
        </w:rPr>
        <w:t>9</w:t>
      </w:r>
      <w:r>
        <w:fldChar w:fldCharType="end"/>
      </w:r>
      <w:r>
        <w:t xml:space="preserve"> </w:t>
      </w:r>
      <w:r w:rsidR="00690FEC">
        <w:t xml:space="preserve">shows the Peak </w:t>
      </w:r>
      <w:r w:rsidR="00173BBD" w:rsidRPr="00173BBD">
        <w:t>detector</w:t>
      </w:r>
      <w:r w:rsidR="00690FEC">
        <w:t xml:space="preserve"> circuit construction with a </w:t>
      </w:r>
      <w:r w:rsidR="00173BBD">
        <w:t>coupling</w:t>
      </w:r>
      <w:r w:rsidR="00690FEC">
        <w:t xml:space="preserve"> capacitor on the input. </w:t>
      </w:r>
    </w:p>
    <w:p w14:paraId="1F07CADD" w14:textId="6348B7C9" w:rsidR="00D53E6D" w:rsidRDefault="00D53E6D" w:rsidP="00151E41">
      <w:r>
        <w:t xml:space="preserve">As the peak signal out Is </w:t>
      </w:r>
      <w:r w:rsidR="00B86343">
        <w:t>small</w:t>
      </w:r>
      <w:r w:rsidR="00FE768F">
        <w:t>,</w:t>
      </w:r>
      <w:r>
        <w:t xml:space="preserve"> I would have </w:t>
      </w:r>
      <w:r w:rsidR="00FE768F" w:rsidRPr="00FE768F">
        <w:t>amplified</w:t>
      </w:r>
      <w:r w:rsidR="00FE768F">
        <w:t xml:space="preserve"> the</w:t>
      </w:r>
      <w:r>
        <w:t xml:space="preserve"> signal </w:t>
      </w:r>
      <w:r w:rsidR="003F7006">
        <w:t xml:space="preserve">for easy processing. </w:t>
      </w:r>
    </w:p>
    <w:p w14:paraId="2CF869C4" w14:textId="17CAA7B6" w:rsidR="00151E41" w:rsidRDefault="00BD5511" w:rsidP="00151E41">
      <w:r>
        <w:t>Written on 14/2/20</w:t>
      </w:r>
    </w:p>
    <w:p w14:paraId="265CCB57" w14:textId="578D69D4" w:rsidR="00E142C6" w:rsidRDefault="00E142C6" w:rsidP="00BD5511">
      <w:pPr>
        <w:pStyle w:val="Heading2"/>
      </w:pPr>
    </w:p>
    <w:p w14:paraId="6721C44D" w14:textId="77777777" w:rsidR="00E142C6" w:rsidRDefault="00E142C6">
      <w:pPr>
        <w:rPr>
          <w:rFonts w:eastAsiaTheme="majorEastAsia" w:cstheme="majorBidi"/>
          <w:color w:val="007789" w:themeColor="accent1" w:themeShade="BF"/>
          <w:sz w:val="28"/>
          <w:szCs w:val="24"/>
        </w:rPr>
      </w:pPr>
      <w:r>
        <w:br w:type="page"/>
      </w:r>
    </w:p>
    <w:p w14:paraId="5484A7EE" w14:textId="57A6B8F4" w:rsidR="00E142C6" w:rsidRDefault="00E142C6" w:rsidP="00E142C6">
      <w:pPr>
        <w:pStyle w:val="Heading2"/>
      </w:pPr>
      <w:bookmarkStart w:id="26" w:name="_Toc33512825"/>
      <w:r>
        <w:lastRenderedPageBreak/>
        <w:t>Pre-Alpha</w:t>
      </w:r>
      <w:r w:rsidRPr="00DB65ED">
        <w:t xml:space="preserve"> </w:t>
      </w:r>
      <w:r>
        <w:t>Testing 1.3</w:t>
      </w:r>
      <w:bookmarkEnd w:id="26"/>
    </w:p>
    <w:p w14:paraId="321255A5" w14:textId="046C614E" w:rsidR="00E142C6" w:rsidRDefault="00E142C6" w:rsidP="00E142C6"/>
    <w:p w14:paraId="4CDD8FF4" w14:textId="03E53774" w:rsidR="00E142C6" w:rsidRPr="00E142C6" w:rsidRDefault="00E142C6" w:rsidP="00E142C6">
      <w:pPr>
        <w:pStyle w:val="Heading3"/>
      </w:pPr>
      <w:bookmarkStart w:id="27" w:name="_Toc33512826"/>
      <w:r>
        <w:t>Testing the 5V supply</w:t>
      </w:r>
      <w:bookmarkEnd w:id="27"/>
    </w:p>
    <w:p w14:paraId="432769A8" w14:textId="77777777" w:rsidR="00E142C6" w:rsidRDefault="00E142C6" w:rsidP="00E142C6">
      <w:pPr>
        <w:pStyle w:val="Heading3"/>
      </w:pPr>
    </w:p>
    <w:p w14:paraId="46759A64" w14:textId="77777777" w:rsidR="00E142C6" w:rsidRDefault="00E142C6" w:rsidP="00E142C6">
      <w:pPr>
        <w:pStyle w:val="Heading3"/>
      </w:pPr>
    </w:p>
    <w:p w14:paraId="207D70FC" w14:textId="77777777" w:rsidR="00E142C6" w:rsidRDefault="00E142C6" w:rsidP="00E142C6">
      <w:pPr>
        <w:pStyle w:val="Heading3"/>
      </w:pPr>
    </w:p>
    <w:p w14:paraId="2C55F385" w14:textId="77777777" w:rsidR="00E142C6" w:rsidRDefault="00E142C6" w:rsidP="00E142C6">
      <w:pPr>
        <w:pStyle w:val="Heading3"/>
      </w:pPr>
    </w:p>
    <w:p w14:paraId="62AB58EE" w14:textId="77777777" w:rsidR="00E142C6" w:rsidRDefault="00E142C6" w:rsidP="00E142C6">
      <w:pPr>
        <w:pStyle w:val="Heading3"/>
      </w:pPr>
    </w:p>
    <w:p w14:paraId="5009E50F" w14:textId="77777777" w:rsidR="00E142C6" w:rsidRDefault="00E142C6" w:rsidP="00E142C6">
      <w:pPr>
        <w:pStyle w:val="Heading3"/>
      </w:pPr>
    </w:p>
    <w:p w14:paraId="438B717C" w14:textId="627F7DCC" w:rsidR="00E142C6" w:rsidRDefault="00E142C6" w:rsidP="00E142C6">
      <w:pPr>
        <w:pStyle w:val="Heading3"/>
      </w:pPr>
      <w:bookmarkStart w:id="28" w:name="_Toc33512827"/>
      <w:r>
        <w:t>Testing ADC</w:t>
      </w:r>
      <w:bookmarkEnd w:id="28"/>
    </w:p>
    <w:p w14:paraId="3FB1C837" w14:textId="77777777" w:rsidR="00E142C6" w:rsidRDefault="00E142C6"/>
    <w:p w14:paraId="0C80E3DB" w14:textId="77777777" w:rsidR="00E142C6" w:rsidRDefault="00E142C6"/>
    <w:p w14:paraId="47B1FC1C" w14:textId="26D6A9A3" w:rsidR="00E142C6" w:rsidRDefault="00E142C6" w:rsidP="00E142C6">
      <w:pPr>
        <w:pStyle w:val="Heading2"/>
      </w:pPr>
    </w:p>
    <w:p w14:paraId="7F18302B" w14:textId="421C97F1" w:rsidR="00E142C6" w:rsidRDefault="00E142C6" w:rsidP="00E142C6"/>
    <w:p w14:paraId="5DFDCE6B" w14:textId="6CE4BEDA" w:rsidR="00E142C6" w:rsidRDefault="00E142C6" w:rsidP="00E142C6"/>
    <w:p w14:paraId="1E7AA530" w14:textId="621FDCCE" w:rsidR="00E142C6" w:rsidRDefault="00E142C6" w:rsidP="00E142C6"/>
    <w:p w14:paraId="7B66B7C7" w14:textId="2EA5518B" w:rsidR="00E142C6" w:rsidRDefault="00E142C6" w:rsidP="00E142C6"/>
    <w:p w14:paraId="17360BE7" w14:textId="0F735E8F" w:rsidR="00E142C6" w:rsidRDefault="00E142C6" w:rsidP="00E142C6"/>
    <w:p w14:paraId="57FF4BEB" w14:textId="78106A82" w:rsidR="00E142C6" w:rsidRDefault="00E142C6" w:rsidP="00E142C6"/>
    <w:p w14:paraId="28D2EBE6" w14:textId="3EB094F8" w:rsidR="00E142C6" w:rsidRDefault="00E142C6" w:rsidP="00E142C6"/>
    <w:p w14:paraId="174FD3B3" w14:textId="6C793931" w:rsidR="00E142C6" w:rsidRDefault="00E142C6" w:rsidP="00E142C6"/>
    <w:p w14:paraId="0193EB5D" w14:textId="22B90B41" w:rsidR="00E142C6" w:rsidRDefault="00E142C6" w:rsidP="00E142C6"/>
    <w:p w14:paraId="2FF1867F" w14:textId="77777777" w:rsidR="00E142C6" w:rsidRPr="00E142C6" w:rsidRDefault="00E142C6" w:rsidP="00E142C6">
      <w:pPr>
        <w:rPr>
          <w:rFonts w:eastAsiaTheme="majorEastAsia" w:cstheme="majorBidi"/>
          <w:color w:val="007789" w:themeColor="accent1" w:themeShade="BF"/>
          <w:sz w:val="28"/>
          <w:szCs w:val="24"/>
        </w:rPr>
      </w:pPr>
    </w:p>
    <w:p w14:paraId="7A447625" w14:textId="77777777" w:rsidR="00E142C6" w:rsidRDefault="00E142C6" w:rsidP="00BD5511">
      <w:pPr>
        <w:pStyle w:val="Heading2"/>
      </w:pPr>
    </w:p>
    <w:p w14:paraId="46A1BDBE" w14:textId="55C58EDB" w:rsidR="00151E41" w:rsidRDefault="00E142C6" w:rsidP="00BD5511">
      <w:pPr>
        <w:pStyle w:val="Heading2"/>
      </w:pPr>
      <w:bookmarkStart w:id="29" w:name="_Toc33512828"/>
      <w:r>
        <w:t>Simulation</w:t>
      </w:r>
      <w:r w:rsidR="00BD5511">
        <w:t xml:space="preserve"> Test </w:t>
      </w:r>
      <w:r>
        <w:t>1.1</w:t>
      </w:r>
      <w:bookmarkEnd w:id="29"/>
    </w:p>
    <w:p w14:paraId="79C0F787" w14:textId="7AE4DF2A" w:rsidR="00151E41" w:rsidRDefault="00151E41" w:rsidP="00151E41"/>
    <w:p w14:paraId="39524877" w14:textId="24B2E0F6" w:rsidR="00151E41" w:rsidRDefault="00151E41" w:rsidP="00151E41"/>
    <w:p w14:paraId="7D6D0E23" w14:textId="5BC44D93" w:rsidR="00151E41" w:rsidRDefault="00151E41" w:rsidP="00151E41"/>
    <w:p w14:paraId="14E0D9CB" w14:textId="11100EF9" w:rsidR="00151E41" w:rsidRDefault="00151E41" w:rsidP="00151E41"/>
    <w:p w14:paraId="301B3236" w14:textId="1E620D99" w:rsidR="00151E41" w:rsidRDefault="00151E41" w:rsidP="00151E41"/>
    <w:p w14:paraId="32B0611A" w14:textId="3389F6F7" w:rsidR="00151E41" w:rsidRDefault="00151E41" w:rsidP="00151E41"/>
    <w:p w14:paraId="4ED4375F" w14:textId="3E5D28F4" w:rsidR="00151E41" w:rsidRDefault="00151E41" w:rsidP="00151E41"/>
    <w:p w14:paraId="16F8F2A2" w14:textId="6780EA18" w:rsidR="00151E41" w:rsidRDefault="00151E41" w:rsidP="00151E41"/>
    <w:p w14:paraId="2D4370DB" w14:textId="0F4D4AC4" w:rsidR="00151E41" w:rsidRDefault="00151E41" w:rsidP="00151E41"/>
    <w:p w14:paraId="233A0670" w14:textId="77777777" w:rsidR="00151E41" w:rsidRPr="00A14E31" w:rsidRDefault="00151E41" w:rsidP="00151E41"/>
    <w:sectPr w:rsidR="00151E41" w:rsidRPr="00A14E31">
      <w:headerReference w:type="default" r:id="rId33"/>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A1E23" w14:textId="77777777" w:rsidR="00A35C20" w:rsidRDefault="00A35C20" w:rsidP="00151E41">
      <w:r>
        <w:separator/>
      </w:r>
    </w:p>
  </w:endnote>
  <w:endnote w:type="continuationSeparator" w:id="0">
    <w:p w14:paraId="69FB70E6" w14:textId="77777777" w:rsidR="00A35C20" w:rsidRDefault="00A35C20" w:rsidP="00151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M Roman 12">
    <w:altName w:val="Calibri"/>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4D60E" w14:textId="77777777" w:rsidR="00AB6ECD" w:rsidRPr="00AB6ECD" w:rsidRDefault="00AB6ECD">
    <w:pPr>
      <w:pStyle w:val="Footer"/>
      <w:jc w:val="center"/>
      <w:rPr>
        <w:caps w:val="0"/>
        <w:noProof/>
        <w:color w:val="auto"/>
      </w:rPr>
    </w:pPr>
    <w:r w:rsidRPr="00AB6ECD">
      <w:rPr>
        <w:caps w:val="0"/>
        <w:color w:val="auto"/>
      </w:rPr>
      <w:fldChar w:fldCharType="begin"/>
    </w:r>
    <w:r w:rsidRPr="00AB6ECD">
      <w:rPr>
        <w:color w:val="auto"/>
      </w:rPr>
      <w:instrText xml:space="preserve"> PAGE   \* MERGEFORMAT </w:instrText>
    </w:r>
    <w:r w:rsidRPr="00AB6ECD">
      <w:rPr>
        <w:caps w:val="0"/>
        <w:color w:val="auto"/>
      </w:rPr>
      <w:fldChar w:fldCharType="separate"/>
    </w:r>
    <w:r w:rsidRPr="00AB6ECD">
      <w:rPr>
        <w:noProof/>
        <w:color w:val="auto"/>
      </w:rPr>
      <w:t>2</w:t>
    </w:r>
    <w:r w:rsidRPr="00AB6ECD">
      <w:rPr>
        <w:caps w:val="0"/>
        <w:noProof/>
        <w:color w:val="auto"/>
      </w:rPr>
      <w:fldChar w:fldCharType="end"/>
    </w:r>
  </w:p>
  <w:p w14:paraId="5257DA1A" w14:textId="1BD738A5" w:rsidR="00E957D4" w:rsidRDefault="00E957D4" w:rsidP="0015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50F61" w14:textId="77777777" w:rsidR="00A35C20" w:rsidRDefault="00A35C20" w:rsidP="00151E41">
      <w:r>
        <w:separator/>
      </w:r>
    </w:p>
  </w:footnote>
  <w:footnote w:type="continuationSeparator" w:id="0">
    <w:p w14:paraId="7ADA6985" w14:textId="77777777" w:rsidR="00A35C20" w:rsidRDefault="00A35C20" w:rsidP="00151E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97A20" w14:textId="3C48F999" w:rsidR="00536FC8" w:rsidRDefault="00536FC8" w:rsidP="00536FC8">
    <w:pPr>
      <w:pStyle w:val="Header"/>
    </w:pPr>
    <w:r>
      <w:tab/>
    </w:r>
    <w:r>
      <w:tab/>
    </w:r>
    <w:r>
      <w:tab/>
    </w:r>
    <w:r>
      <w:tab/>
    </w:r>
    <w:r>
      <w:tab/>
    </w:r>
    <w:r>
      <w:tab/>
    </w:r>
    <w:r>
      <w:tab/>
    </w:r>
    <w:r>
      <w:tab/>
      <w:t xml:space="preserve">  J.R.D. Morritt ID: 18045659</w:t>
    </w:r>
  </w:p>
  <w:p w14:paraId="454F6956" w14:textId="5ACEC1AA" w:rsidR="00536FC8" w:rsidRDefault="00536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BF46C1"/>
    <w:multiLevelType w:val="hybridMultilevel"/>
    <w:tmpl w:val="44A84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AB3F32"/>
    <w:multiLevelType w:val="hybridMultilevel"/>
    <w:tmpl w:val="294A6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C01A8B"/>
    <w:multiLevelType w:val="hybridMultilevel"/>
    <w:tmpl w:val="ED36CC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00A1039"/>
    <w:multiLevelType w:val="hybridMultilevel"/>
    <w:tmpl w:val="AB02E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B1562"/>
    <w:multiLevelType w:val="hybridMultilevel"/>
    <w:tmpl w:val="FA7C2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2C6324"/>
    <w:multiLevelType w:val="hybridMultilevel"/>
    <w:tmpl w:val="623038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1"/>
  </w:num>
  <w:num w:numId="19">
    <w:abstractNumId w:val="18"/>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4096" w:nlCheck="1" w:checkStyle="1"/>
  <w:activeWritingStyle w:appName="MSWord" w:lang="en-US" w:vendorID="64" w:dllVersion="0" w:nlCheck="1" w:checkStyle="0"/>
  <w:proofState w:spelling="clean"/>
  <w:attachedTemplate r:id="rId1"/>
  <w:defaultTabStop w:val="720"/>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F0"/>
    <w:rsid w:val="00031534"/>
    <w:rsid w:val="00036501"/>
    <w:rsid w:val="00055B1B"/>
    <w:rsid w:val="00066469"/>
    <w:rsid w:val="0007144D"/>
    <w:rsid w:val="00071D3D"/>
    <w:rsid w:val="000803AF"/>
    <w:rsid w:val="00087510"/>
    <w:rsid w:val="00091553"/>
    <w:rsid w:val="000972E4"/>
    <w:rsid w:val="000A1338"/>
    <w:rsid w:val="000A4716"/>
    <w:rsid w:val="000D49C2"/>
    <w:rsid w:val="000D6A1A"/>
    <w:rsid w:val="000E2AC6"/>
    <w:rsid w:val="000E5B3E"/>
    <w:rsid w:val="000E5C9B"/>
    <w:rsid w:val="000F46DD"/>
    <w:rsid w:val="00105CB0"/>
    <w:rsid w:val="0011056E"/>
    <w:rsid w:val="00110DF7"/>
    <w:rsid w:val="0011142A"/>
    <w:rsid w:val="0011186F"/>
    <w:rsid w:val="001267DD"/>
    <w:rsid w:val="00140C73"/>
    <w:rsid w:val="00151E41"/>
    <w:rsid w:val="00173BBD"/>
    <w:rsid w:val="00173C0C"/>
    <w:rsid w:val="001A2570"/>
    <w:rsid w:val="001B5EFE"/>
    <w:rsid w:val="001C0558"/>
    <w:rsid w:val="001D69A3"/>
    <w:rsid w:val="001F6DD1"/>
    <w:rsid w:val="001F7822"/>
    <w:rsid w:val="00217071"/>
    <w:rsid w:val="00252403"/>
    <w:rsid w:val="00254AC8"/>
    <w:rsid w:val="002554CD"/>
    <w:rsid w:val="002608FC"/>
    <w:rsid w:val="0027250D"/>
    <w:rsid w:val="00272ACF"/>
    <w:rsid w:val="002839D2"/>
    <w:rsid w:val="00293B83"/>
    <w:rsid w:val="002B0284"/>
    <w:rsid w:val="002B27D9"/>
    <w:rsid w:val="002B4294"/>
    <w:rsid w:val="002D458F"/>
    <w:rsid w:val="002D5954"/>
    <w:rsid w:val="002F34BB"/>
    <w:rsid w:val="00302AB1"/>
    <w:rsid w:val="00303022"/>
    <w:rsid w:val="00313849"/>
    <w:rsid w:val="00313B65"/>
    <w:rsid w:val="003169DC"/>
    <w:rsid w:val="0032047D"/>
    <w:rsid w:val="00331C4A"/>
    <w:rsid w:val="00333D0D"/>
    <w:rsid w:val="00347CF0"/>
    <w:rsid w:val="00380912"/>
    <w:rsid w:val="00381D6C"/>
    <w:rsid w:val="003B46F1"/>
    <w:rsid w:val="003B5F83"/>
    <w:rsid w:val="003E1558"/>
    <w:rsid w:val="003E7968"/>
    <w:rsid w:val="003F09B6"/>
    <w:rsid w:val="003F7006"/>
    <w:rsid w:val="004079EF"/>
    <w:rsid w:val="00412159"/>
    <w:rsid w:val="0044172B"/>
    <w:rsid w:val="00451070"/>
    <w:rsid w:val="00452A38"/>
    <w:rsid w:val="00476F52"/>
    <w:rsid w:val="004B1993"/>
    <w:rsid w:val="004B274B"/>
    <w:rsid w:val="004C049F"/>
    <w:rsid w:val="004C23BF"/>
    <w:rsid w:val="004D04C0"/>
    <w:rsid w:val="004D1FBD"/>
    <w:rsid w:val="004E68D0"/>
    <w:rsid w:val="004F70B8"/>
    <w:rsid w:val="005000E2"/>
    <w:rsid w:val="005165E3"/>
    <w:rsid w:val="00536FC8"/>
    <w:rsid w:val="00560836"/>
    <w:rsid w:val="00567951"/>
    <w:rsid w:val="005B4DD7"/>
    <w:rsid w:val="005C223D"/>
    <w:rsid w:val="005C75E3"/>
    <w:rsid w:val="005D0888"/>
    <w:rsid w:val="005D3F69"/>
    <w:rsid w:val="005D4065"/>
    <w:rsid w:val="006128B3"/>
    <w:rsid w:val="00615E0B"/>
    <w:rsid w:val="006177FC"/>
    <w:rsid w:val="0062344A"/>
    <w:rsid w:val="00624E49"/>
    <w:rsid w:val="00660461"/>
    <w:rsid w:val="00663C5E"/>
    <w:rsid w:val="006642A9"/>
    <w:rsid w:val="00690FEC"/>
    <w:rsid w:val="006A2CBE"/>
    <w:rsid w:val="006A3CE7"/>
    <w:rsid w:val="006D4B68"/>
    <w:rsid w:val="006E0A70"/>
    <w:rsid w:val="007124FE"/>
    <w:rsid w:val="0071705F"/>
    <w:rsid w:val="00730218"/>
    <w:rsid w:val="00746B63"/>
    <w:rsid w:val="007707C6"/>
    <w:rsid w:val="00773056"/>
    <w:rsid w:val="007C7718"/>
    <w:rsid w:val="007E506B"/>
    <w:rsid w:val="007E6DD0"/>
    <w:rsid w:val="008012FF"/>
    <w:rsid w:val="00815771"/>
    <w:rsid w:val="00843597"/>
    <w:rsid w:val="00850B27"/>
    <w:rsid w:val="00875420"/>
    <w:rsid w:val="008A239B"/>
    <w:rsid w:val="008A50CE"/>
    <w:rsid w:val="008A79F7"/>
    <w:rsid w:val="008B3805"/>
    <w:rsid w:val="008D2BAA"/>
    <w:rsid w:val="00921AB1"/>
    <w:rsid w:val="0092306F"/>
    <w:rsid w:val="00935ECF"/>
    <w:rsid w:val="00942C2D"/>
    <w:rsid w:val="009472A8"/>
    <w:rsid w:val="0096343E"/>
    <w:rsid w:val="00966934"/>
    <w:rsid w:val="009754E3"/>
    <w:rsid w:val="00991F0F"/>
    <w:rsid w:val="009A62E5"/>
    <w:rsid w:val="009B40FF"/>
    <w:rsid w:val="009D035A"/>
    <w:rsid w:val="009E7821"/>
    <w:rsid w:val="009F1F13"/>
    <w:rsid w:val="009F23CF"/>
    <w:rsid w:val="00A14E31"/>
    <w:rsid w:val="00A35C20"/>
    <w:rsid w:val="00A43DF0"/>
    <w:rsid w:val="00A63AF5"/>
    <w:rsid w:val="00A67EAA"/>
    <w:rsid w:val="00A732C2"/>
    <w:rsid w:val="00A73BD9"/>
    <w:rsid w:val="00A946D3"/>
    <w:rsid w:val="00AB6ECD"/>
    <w:rsid w:val="00AC1674"/>
    <w:rsid w:val="00AD3716"/>
    <w:rsid w:val="00B01A83"/>
    <w:rsid w:val="00B01AEA"/>
    <w:rsid w:val="00B04B5E"/>
    <w:rsid w:val="00B30CA3"/>
    <w:rsid w:val="00B433CF"/>
    <w:rsid w:val="00B625B6"/>
    <w:rsid w:val="00B747D3"/>
    <w:rsid w:val="00B75FA2"/>
    <w:rsid w:val="00B761A3"/>
    <w:rsid w:val="00B776C2"/>
    <w:rsid w:val="00B86343"/>
    <w:rsid w:val="00B91A18"/>
    <w:rsid w:val="00B96465"/>
    <w:rsid w:val="00B965C4"/>
    <w:rsid w:val="00BA1C73"/>
    <w:rsid w:val="00BB3FEB"/>
    <w:rsid w:val="00BD5511"/>
    <w:rsid w:val="00BD7A00"/>
    <w:rsid w:val="00BE7AED"/>
    <w:rsid w:val="00BF69D7"/>
    <w:rsid w:val="00BF755E"/>
    <w:rsid w:val="00BF7ABC"/>
    <w:rsid w:val="00C209CC"/>
    <w:rsid w:val="00C22BBB"/>
    <w:rsid w:val="00C30DB9"/>
    <w:rsid w:val="00C47545"/>
    <w:rsid w:val="00C53B1E"/>
    <w:rsid w:val="00C57089"/>
    <w:rsid w:val="00C6554A"/>
    <w:rsid w:val="00C8434B"/>
    <w:rsid w:val="00C86ECF"/>
    <w:rsid w:val="00C90C94"/>
    <w:rsid w:val="00CD3538"/>
    <w:rsid w:val="00CD59B4"/>
    <w:rsid w:val="00CD741F"/>
    <w:rsid w:val="00CD750A"/>
    <w:rsid w:val="00D17D78"/>
    <w:rsid w:val="00D32EF9"/>
    <w:rsid w:val="00D47C2D"/>
    <w:rsid w:val="00D53E6D"/>
    <w:rsid w:val="00D6461A"/>
    <w:rsid w:val="00D70258"/>
    <w:rsid w:val="00DB0403"/>
    <w:rsid w:val="00DB65ED"/>
    <w:rsid w:val="00DC21D1"/>
    <w:rsid w:val="00DC5FBE"/>
    <w:rsid w:val="00DC629B"/>
    <w:rsid w:val="00DD1687"/>
    <w:rsid w:val="00DD3B92"/>
    <w:rsid w:val="00DD498B"/>
    <w:rsid w:val="00DE2339"/>
    <w:rsid w:val="00DE2D4F"/>
    <w:rsid w:val="00DF093E"/>
    <w:rsid w:val="00E03A3E"/>
    <w:rsid w:val="00E04ABF"/>
    <w:rsid w:val="00E142C6"/>
    <w:rsid w:val="00E561C9"/>
    <w:rsid w:val="00E631D5"/>
    <w:rsid w:val="00E957D4"/>
    <w:rsid w:val="00E95BB8"/>
    <w:rsid w:val="00EB5BCE"/>
    <w:rsid w:val="00ED7C44"/>
    <w:rsid w:val="00F1396F"/>
    <w:rsid w:val="00F63C6F"/>
    <w:rsid w:val="00F64E30"/>
    <w:rsid w:val="00F7131F"/>
    <w:rsid w:val="00F73776"/>
    <w:rsid w:val="00F8006A"/>
    <w:rsid w:val="00F803D4"/>
    <w:rsid w:val="00F858D6"/>
    <w:rsid w:val="00F931A9"/>
    <w:rsid w:val="00FB47F3"/>
    <w:rsid w:val="00FC334E"/>
    <w:rsid w:val="00FC6A9B"/>
    <w:rsid w:val="00FE0EA4"/>
    <w:rsid w:val="00FE768F"/>
    <w:rsid w:val="00FF5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
    </o:shapedefaults>
    <o:shapelayout v:ext="edit">
      <o:idmap v:ext="edit" data="1"/>
    </o:shapelayout>
  </w:shapeDefaults>
  <w:decimalSymbol w:val="."/>
  <w:listSeparator w:val=","/>
  <w14:docId w14:val="76A3EAB5"/>
  <w15:chartTrackingRefBased/>
  <w15:docId w15:val="{A1FE8FD4-67BE-4396-B7ED-51630225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1E41"/>
    <w:rPr>
      <w:rFonts w:ascii="LM Roman 12" w:hAnsi="LM Roman 12"/>
    </w:rPr>
  </w:style>
  <w:style w:type="paragraph" w:styleId="Heading1">
    <w:name w:val="heading 1"/>
    <w:basedOn w:val="Normal"/>
    <w:next w:val="Normal"/>
    <w:link w:val="Heading1Char"/>
    <w:uiPriority w:val="9"/>
    <w:qFormat/>
    <w:rsid w:val="00151E4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151E41"/>
    <w:pPr>
      <w:keepNext/>
      <w:keepLines/>
      <w:spacing w:before="240" w:after="0"/>
      <w:contextualSpacing/>
      <w:outlineLvl w:val="1"/>
    </w:pPr>
    <w:rPr>
      <w:rFonts w:eastAsiaTheme="majorEastAsia" w:cstheme="majorBidi"/>
      <w:color w:val="007789" w:themeColor="accent1" w:themeShade="BF"/>
      <w:sz w:val="28"/>
      <w:szCs w:val="24"/>
    </w:rPr>
  </w:style>
  <w:style w:type="paragraph" w:styleId="Heading3">
    <w:name w:val="heading 3"/>
    <w:basedOn w:val="Normal"/>
    <w:next w:val="Normal"/>
    <w:link w:val="Heading3Char"/>
    <w:uiPriority w:val="9"/>
    <w:unhideWhenUsed/>
    <w:qFormat/>
    <w:rsid w:val="00151E41"/>
    <w:pPr>
      <w:keepNext/>
      <w:keepLines/>
      <w:spacing w:before="40" w:after="0"/>
      <w:outlineLvl w:val="2"/>
    </w:pPr>
    <w:rPr>
      <w:rFonts w:eastAsiaTheme="majorEastAsia"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E41"/>
    <w:rPr>
      <w:rFonts w:ascii="LM Roman 12" w:eastAsiaTheme="majorEastAsia" w:hAnsi="LM Roman 12" w:cstheme="majorBidi"/>
      <w:color w:val="007789" w:themeColor="accent1" w:themeShade="BF"/>
      <w:sz w:val="32"/>
    </w:rPr>
  </w:style>
  <w:style w:type="character" w:customStyle="1" w:styleId="Heading2Char">
    <w:name w:val="Heading 2 Char"/>
    <w:basedOn w:val="DefaultParagraphFont"/>
    <w:link w:val="Heading2"/>
    <w:uiPriority w:val="9"/>
    <w:rsid w:val="00151E41"/>
    <w:rPr>
      <w:rFonts w:ascii="LM Roman 12" w:eastAsiaTheme="majorEastAsia" w:hAnsi="LM Roman 12" w:cstheme="majorBidi"/>
      <w:color w:val="007789" w:themeColor="accent1" w:themeShade="BF"/>
      <w:sz w:val="28"/>
      <w:szCs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151E41"/>
    <w:rPr>
      <w:rFonts w:ascii="LM Roman 12" w:eastAsiaTheme="majorEastAsia" w:hAnsi="LM Roman 12"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43DF0"/>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A43DF0"/>
    <w:pPr>
      <w:spacing w:after="100"/>
      <w:ind w:left="220"/>
    </w:pPr>
  </w:style>
  <w:style w:type="paragraph" w:styleId="TOC1">
    <w:name w:val="toc 1"/>
    <w:basedOn w:val="Normal"/>
    <w:next w:val="Normal"/>
    <w:autoRedefine/>
    <w:uiPriority w:val="39"/>
    <w:unhideWhenUsed/>
    <w:rsid w:val="00A43DF0"/>
    <w:pPr>
      <w:spacing w:after="100"/>
    </w:pPr>
  </w:style>
  <w:style w:type="paragraph" w:styleId="ListParagraph">
    <w:name w:val="List Paragraph"/>
    <w:basedOn w:val="Normal"/>
    <w:uiPriority w:val="34"/>
    <w:unhideWhenUsed/>
    <w:qFormat/>
    <w:rsid w:val="00A67EAA"/>
    <w:pPr>
      <w:ind w:left="720"/>
      <w:contextualSpacing/>
    </w:pPr>
  </w:style>
  <w:style w:type="paragraph" w:styleId="TOC3">
    <w:name w:val="toc 3"/>
    <w:basedOn w:val="Normal"/>
    <w:next w:val="Normal"/>
    <w:autoRedefine/>
    <w:uiPriority w:val="39"/>
    <w:unhideWhenUsed/>
    <w:rsid w:val="0032047D"/>
    <w:pPr>
      <w:spacing w:after="100"/>
      <w:ind w:left="440"/>
    </w:pPr>
  </w:style>
  <w:style w:type="paragraph" w:customStyle="1" w:styleId="Quotes">
    <w:name w:val="Quotes"/>
    <w:basedOn w:val="Quote"/>
    <w:link w:val="QuotesChar"/>
    <w:qFormat/>
    <w:rsid w:val="00302AB1"/>
  </w:style>
  <w:style w:type="paragraph" w:styleId="Quote">
    <w:name w:val="Quote"/>
    <w:basedOn w:val="Normal"/>
    <w:next w:val="Normal"/>
    <w:link w:val="QuoteChar"/>
    <w:uiPriority w:val="29"/>
    <w:semiHidden/>
    <w:unhideWhenUsed/>
    <w:qFormat/>
    <w:rsid w:val="00302AB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302AB1"/>
    <w:rPr>
      <w:rFonts w:ascii="LM Roman 12" w:hAnsi="LM Roman 12"/>
      <w:i/>
      <w:iCs/>
      <w:color w:val="404040" w:themeColor="text1" w:themeTint="BF"/>
    </w:rPr>
  </w:style>
  <w:style w:type="character" w:customStyle="1" w:styleId="QuotesChar">
    <w:name w:val="Quotes Char"/>
    <w:basedOn w:val="QuoteChar"/>
    <w:link w:val="Quotes"/>
    <w:rsid w:val="00302AB1"/>
    <w:rPr>
      <w:rFonts w:ascii="LM Roman 12" w:hAnsi="LM Roman 12"/>
      <w:i/>
      <w:iCs/>
      <w:color w:val="404040" w:themeColor="text1" w:themeTint="BF"/>
    </w:rPr>
  </w:style>
  <w:style w:type="character" w:styleId="UnresolvedMention">
    <w:name w:val="Unresolved Mention"/>
    <w:basedOn w:val="DefaultParagraphFont"/>
    <w:uiPriority w:val="99"/>
    <w:semiHidden/>
    <w:unhideWhenUsed/>
    <w:rsid w:val="0027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6427">
      <w:bodyDiv w:val="1"/>
      <w:marLeft w:val="0"/>
      <w:marRight w:val="0"/>
      <w:marTop w:val="0"/>
      <w:marBottom w:val="0"/>
      <w:divBdr>
        <w:top w:val="none" w:sz="0" w:space="0" w:color="auto"/>
        <w:left w:val="none" w:sz="0" w:space="0" w:color="auto"/>
        <w:bottom w:val="none" w:sz="0" w:space="0" w:color="auto"/>
        <w:right w:val="none" w:sz="0" w:space="0" w:color="auto"/>
      </w:divBdr>
      <w:divsChild>
        <w:div w:id="1625888137">
          <w:marLeft w:val="0"/>
          <w:marRight w:val="0"/>
          <w:marTop w:val="0"/>
          <w:marBottom w:val="0"/>
          <w:divBdr>
            <w:top w:val="none" w:sz="0" w:space="0" w:color="auto"/>
            <w:left w:val="none" w:sz="0" w:space="0" w:color="auto"/>
            <w:bottom w:val="none" w:sz="0" w:space="0" w:color="auto"/>
            <w:right w:val="none" w:sz="0" w:space="0" w:color="auto"/>
          </w:divBdr>
        </w:div>
      </w:divsChild>
    </w:div>
    <w:div w:id="1621766543">
      <w:bodyDiv w:val="1"/>
      <w:marLeft w:val="0"/>
      <w:marRight w:val="0"/>
      <w:marTop w:val="0"/>
      <w:marBottom w:val="0"/>
      <w:divBdr>
        <w:top w:val="none" w:sz="0" w:space="0" w:color="auto"/>
        <w:left w:val="none" w:sz="0" w:space="0" w:color="auto"/>
        <w:bottom w:val="none" w:sz="0" w:space="0" w:color="auto"/>
        <w:right w:val="none" w:sz="0" w:space="0" w:color="auto"/>
      </w:divBdr>
    </w:div>
    <w:div w:id="192957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www.academia.edu/37219236/Paul_Horowitz_Winfield_Hill_The_Art_of_Electronics_Cambridge_University_Press_2015_"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h_M\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052E6B557A4E04B96756E8C0F68F6C"/>
        <w:category>
          <w:name w:val="General"/>
          <w:gallery w:val="placeholder"/>
        </w:category>
        <w:types>
          <w:type w:val="bbPlcHdr"/>
        </w:types>
        <w:behaviors>
          <w:behavior w:val="content"/>
        </w:behaviors>
        <w:guid w:val="{5440A72A-4B7B-450B-B720-29D848C778A9}"/>
      </w:docPartPr>
      <w:docPartBody>
        <w:p w:rsidR="00FC2235" w:rsidRDefault="00845264">
          <w:pPr>
            <w:pStyle w:val="C3052E6B557A4E04B96756E8C0F68F6C"/>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M Roman 12">
    <w:altName w:val="Calibri"/>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in Modern Math">
    <w:panose1 w:val="02000503000000000000"/>
    <w:charset w:val="00"/>
    <w:family w:val="modern"/>
    <w:notTrueType/>
    <w:pitch w:val="variable"/>
    <w:sig w:usb0="A00000EF" w:usb1="4201F9EE" w:usb2="02000000" w:usb3="00000000" w:csb0="00000093"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11"/>
    <w:rsid w:val="00375A11"/>
    <w:rsid w:val="003924A2"/>
    <w:rsid w:val="00663253"/>
    <w:rsid w:val="006D32B7"/>
    <w:rsid w:val="00845264"/>
    <w:rsid w:val="008563D4"/>
    <w:rsid w:val="00883070"/>
    <w:rsid w:val="008D5404"/>
    <w:rsid w:val="00926F77"/>
    <w:rsid w:val="00A019C7"/>
    <w:rsid w:val="00B846FD"/>
    <w:rsid w:val="00C96B08"/>
    <w:rsid w:val="00D13B7D"/>
    <w:rsid w:val="00E05A5F"/>
    <w:rsid w:val="00EA386B"/>
    <w:rsid w:val="00FC2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B1DBFC44C4F688F39A34E7E263350">
    <w:name w:val="63CB1DBFC44C4F688F39A34E7E263350"/>
  </w:style>
  <w:style w:type="paragraph" w:customStyle="1" w:styleId="3872D4F5AEE340DE99C65E1F2C3CFA83">
    <w:name w:val="3872D4F5AEE340DE99C65E1F2C3CFA83"/>
  </w:style>
  <w:style w:type="paragraph" w:customStyle="1" w:styleId="C1AF29BE98C24ED9BC9D5618B3A726B6">
    <w:name w:val="C1AF29BE98C24ED9BC9D5618B3A726B6"/>
  </w:style>
  <w:style w:type="paragraph" w:customStyle="1" w:styleId="C3052E6B557A4E04B96756E8C0F68F6C">
    <w:name w:val="C3052E6B557A4E04B96756E8C0F68F6C"/>
  </w:style>
  <w:style w:type="paragraph" w:customStyle="1" w:styleId="DC13F1BF27E24482886F495A8B4ADA28">
    <w:name w:val="DC13F1BF27E24482886F495A8B4ADA28"/>
  </w:style>
  <w:style w:type="paragraph" w:customStyle="1" w:styleId="88A088FC540A4FA085928E2E387143EA">
    <w:name w:val="88A088FC540A4FA085928E2E387143EA"/>
  </w:style>
  <w:style w:type="paragraph" w:customStyle="1" w:styleId="1C7ED0E1586148FC8EED306D45A0F58E">
    <w:name w:val="1C7ED0E1586148FC8EED306D45A0F58E"/>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EC572C53E89249F49D85E92F36AD95CA">
    <w:name w:val="EC572C53E89249F49D85E92F36AD95CA"/>
  </w:style>
  <w:style w:type="paragraph" w:customStyle="1" w:styleId="BC0C9FE074A44F69B86F2251B9664A64">
    <w:name w:val="BC0C9FE074A44F69B86F2251B9664A64"/>
  </w:style>
  <w:style w:type="paragraph" w:customStyle="1" w:styleId="C77DB5EA7AEE4245855F77375D4B49FB">
    <w:name w:val="C77DB5EA7AEE4245855F77375D4B49FB"/>
  </w:style>
  <w:style w:type="character" w:styleId="PlaceholderText">
    <w:name w:val="Placeholder Text"/>
    <w:basedOn w:val="DefaultParagraphFont"/>
    <w:uiPriority w:val="99"/>
    <w:semiHidden/>
    <w:rsid w:val="00C96B08"/>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128B013128C4EBC35DEFEFBB8B7AD" ma:contentTypeVersion="10" ma:contentTypeDescription="Create a new document." ma:contentTypeScope="" ma:versionID="beeab0c4d16d3d0937a5403edabee090">
  <xsd:schema xmlns:xsd="http://www.w3.org/2001/XMLSchema" xmlns:xs="http://www.w3.org/2001/XMLSchema" xmlns:p="http://schemas.microsoft.com/office/2006/metadata/properties" xmlns:ns3="ec0d2075-123f-415c-b43d-d3b07f3a00be" targetNamespace="http://schemas.microsoft.com/office/2006/metadata/properties" ma:root="true" ma:fieldsID="2491ceb439f53a042bf45a614936de05" ns3:_="">
    <xsd:import namespace="ec0d2075-123f-415c-b43d-d3b07f3a00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0d2075-123f-415c-b43d-d3b07f3a0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b:Tag>
    <b:SourceType>InternetSite</b:SourceType>
    <b:Guid>{5340D6F6-663C-4353-8AA7-418BD7BCACDB}</b:Guid>
    <b:Title>An</b:Title>
    <b:URL>https://www.analog.com/en/products/power-management/switching-regulators.html</b:URL>
    <b:RefOrder>1</b:RefOrder>
  </b:Source>
</b:Sources>
</file>

<file path=customXml/itemProps1.xml><?xml version="1.0" encoding="utf-8"?>
<ds:datastoreItem xmlns:ds="http://schemas.openxmlformats.org/officeDocument/2006/customXml" ds:itemID="{4C62C264-892C-4C53-ACC2-FB5C723F32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0d2075-123f-415c-b43d-d3b07f3a00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0514BC-0EA8-4663-85C9-DA73A1F4D3D8}">
  <ds:schemaRefs>
    <ds:schemaRef ds:uri="http://schemas.microsoft.com/sharepoint/v3/contenttype/forms"/>
  </ds:schemaRefs>
</ds:datastoreItem>
</file>

<file path=customXml/itemProps3.xml><?xml version="1.0" encoding="utf-8"?>
<ds:datastoreItem xmlns:ds="http://schemas.openxmlformats.org/officeDocument/2006/customXml" ds:itemID="{498430BB-30D9-4B97-9B5E-05944FB5E9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A58E6F-8449-4704-A195-A3F57228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39</TotalTime>
  <Pages>23</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Embed Systerm Report</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 Systerm Report</dc:title>
  <dc:subject>Embeeded electronics</dc:subject>
  <dc:creator>Joseph_M</dc:creator>
  <cp:keywords/>
  <dc:description/>
  <cp:lastModifiedBy>Joseph Morritt</cp:lastModifiedBy>
  <cp:revision>21</cp:revision>
  <cp:lastPrinted>2020-02-16T17:24:00Z</cp:lastPrinted>
  <dcterms:created xsi:type="dcterms:W3CDTF">2020-02-25T08:44:00Z</dcterms:created>
  <dcterms:modified xsi:type="dcterms:W3CDTF">2020-02-25T09:22:00Z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0x0101001D7128B013128C4EBC35DEFEFBB8B7AD</vt:lpwstr>
  </property>
</Properties>
</file>